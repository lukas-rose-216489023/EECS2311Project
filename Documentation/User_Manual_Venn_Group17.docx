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EE4CC" w14:textId="14DB13F0" w:rsidR="005F6105" w:rsidRPr="00277B76" w:rsidRDefault="00E505E4" w:rsidP="00E505E4">
      <w:pPr>
        <w:pStyle w:val="PartTitle"/>
        <w:framePr w:h="1966" w:hRule="exact" w:wrap="notBeside"/>
        <w:spacing w:line="240" w:lineRule="auto"/>
      </w:pPr>
      <w:r>
        <w:t>Version</w:t>
      </w:r>
    </w:p>
    <w:p w14:paraId="01DC3AB5" w14:textId="467BE924" w:rsidR="005F6105" w:rsidRPr="00E505E4" w:rsidRDefault="00203ED7" w:rsidP="00E505E4">
      <w:pPr>
        <w:pStyle w:val="PartLabel"/>
        <w:framePr w:h="1966" w:hRule="exact" w:wrap="notBeside"/>
        <w:spacing w:before="0" w:line="240" w:lineRule="auto"/>
        <w:rPr>
          <w:sz w:val="96"/>
          <w:szCs w:val="96"/>
        </w:rPr>
      </w:pPr>
      <w:r>
        <w:rPr>
          <w:sz w:val="96"/>
          <w:szCs w:val="96"/>
        </w:rPr>
        <w:t>F</w:t>
      </w:r>
      <w:bookmarkStart w:id="0" w:name="_GoBack"/>
      <w:bookmarkEnd w:id="0"/>
    </w:p>
    <w:p w14:paraId="78C4E800" w14:textId="0CC83337" w:rsidR="005F6105" w:rsidRDefault="00B81963">
      <w:pPr>
        <w:pStyle w:val="CompanyName"/>
      </w:pPr>
      <w:r>
        <w:t>York university</w:t>
      </w:r>
    </w:p>
    <w:p w14:paraId="35053553" w14:textId="6BFB0EC7" w:rsidR="005F6105" w:rsidRDefault="00B81963">
      <w:pPr>
        <w:pStyle w:val="SubtitleCover"/>
      </w:pPr>
      <w:r>
        <w:t>Lassonde School of Engineering</w:t>
      </w:r>
    </w:p>
    <w:p w14:paraId="23DB7C28" w14:textId="4AB9E6B2" w:rsidR="005F6105" w:rsidRPr="00592821" w:rsidRDefault="00DB04D8" w:rsidP="00EE6941">
      <w:pPr>
        <w:pStyle w:val="TitleCover"/>
        <w:ind w:left="0"/>
        <w:rPr>
          <w:spacing w:val="-52"/>
          <w:sz w:val="96"/>
          <w:szCs w:val="96"/>
        </w:rPr>
        <w:sectPr w:rsidR="005F6105" w:rsidRPr="00592821" w:rsidSect="007A3843">
          <w:footerReference w:type="default" r:id="rId7"/>
          <w:pgSz w:w="12240" w:h="15840" w:code="1"/>
          <w:pgMar w:top="960" w:right="960" w:bottom="1440" w:left="960" w:header="0" w:footer="0" w:gutter="0"/>
          <w:pgNumType w:start="0"/>
          <w:cols w:space="720"/>
          <w:titlePg/>
        </w:sectPr>
      </w:pPr>
      <w:r w:rsidRPr="00592821">
        <w:rPr>
          <w:spacing w:val="-52"/>
          <w:sz w:val="96"/>
          <w:szCs w:val="96"/>
        </w:rPr>
        <w:t>Venn Diagram Visual Tool User Manual</w:t>
      </w:r>
    </w:p>
    <w:p w14:paraId="3636DD8D" w14:textId="79D09A4C" w:rsidR="005F6105" w:rsidRPr="00DB04D8" w:rsidRDefault="005E173E">
      <w:pPr>
        <w:pStyle w:val="Subtitle"/>
      </w:pPr>
      <w:r>
        <w:lastRenderedPageBreak/>
        <w:t xml:space="preserve">EECS2311 - </w:t>
      </w:r>
      <w:r w:rsidR="00EE6941" w:rsidRPr="00DB04D8">
        <w:t>Group #</w:t>
      </w:r>
      <w:r w:rsidR="00C23344">
        <w:t>1</w:t>
      </w:r>
      <w:r w:rsidR="00EE6941" w:rsidRPr="00DB04D8">
        <w:t>7</w:t>
      </w:r>
    </w:p>
    <w:p w14:paraId="0565C124" w14:textId="4D54CBFC" w:rsidR="00C23344" w:rsidRDefault="00DB04D8" w:rsidP="003B743F">
      <w:pPr>
        <w:pStyle w:val="Title"/>
      </w:pPr>
      <w:r>
        <w:t xml:space="preserve">Venn Diagram </w:t>
      </w:r>
      <w:r w:rsidR="00E02B6C">
        <w:t>Visual Tool User Manual</w:t>
      </w:r>
    </w:p>
    <w:p w14:paraId="2519965C" w14:textId="77777777" w:rsidR="003B743F" w:rsidRDefault="003B743F">
      <w:pPr>
        <w:sectPr w:rsidR="003B743F" w:rsidSect="007A3843">
          <w:footerReference w:type="first" r:id="rId8"/>
          <w:pgSz w:w="12240" w:h="15840" w:code="1"/>
          <w:pgMar w:top="1800" w:right="1200" w:bottom="1440" w:left="1200" w:header="960" w:footer="960" w:gutter="0"/>
          <w:pgNumType w:fmt="lowerRoman" w:start="1"/>
          <w:cols w:space="720"/>
          <w:titlePg/>
        </w:sectPr>
      </w:pPr>
    </w:p>
    <w:p w14:paraId="3EAF7B28" w14:textId="77777777" w:rsidR="005F6105" w:rsidRDefault="005F6105">
      <w:pPr>
        <w:pStyle w:val="SectionLabel"/>
      </w:pPr>
      <w:r>
        <w:rPr>
          <w:spacing w:val="-100"/>
        </w:rPr>
        <w:lastRenderedPageBreak/>
        <w:t>T</w:t>
      </w:r>
      <w:r>
        <w:t>able of Contents</w:t>
      </w:r>
    </w:p>
    <w:p w14:paraId="476C1B41" w14:textId="77777777" w:rsidR="00987231" w:rsidRDefault="00987231" w:rsidP="00987231"/>
    <w:p w14:paraId="53E3D4F4" w14:textId="77777777" w:rsidR="00987231" w:rsidRDefault="00987231" w:rsidP="00987231"/>
    <w:p w14:paraId="0E8D7DDC" w14:textId="77777777" w:rsidR="00987231" w:rsidRDefault="00987231" w:rsidP="00701E8E">
      <w:pPr>
        <w:spacing w:line="360" w:lineRule="auto"/>
      </w:pPr>
    </w:p>
    <w:p w14:paraId="2BAF39C0" w14:textId="666D6A22" w:rsidR="00987231" w:rsidRPr="00987231" w:rsidRDefault="00987231" w:rsidP="003145E0">
      <w:pPr>
        <w:spacing w:line="360" w:lineRule="auto"/>
        <w:sectPr w:rsidR="00987231" w:rsidRPr="00987231"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4AE5641F" w14:textId="413920B2" w:rsidR="003145E0" w:rsidRDefault="002D4C6B" w:rsidP="00C61C40">
      <w:pPr>
        <w:pStyle w:val="TOC1"/>
        <w:rPr>
          <w:rFonts w:asciiTheme="minorHAnsi" w:hAnsiTheme="minorHAnsi"/>
          <w:sz w:val="22"/>
          <w:szCs w:val="22"/>
        </w:rPr>
      </w:pPr>
      <w:r>
        <w:rPr>
          <w:kern w:val="28"/>
        </w:rPr>
        <w:fldChar w:fldCharType="begin"/>
      </w:r>
      <w:r>
        <w:rPr>
          <w:kern w:val="28"/>
        </w:rPr>
        <w:instrText xml:space="preserve"> TOC \o "1-3" \h \z \t "Chapter Title,1" </w:instrText>
      </w:r>
      <w:r>
        <w:rPr>
          <w:kern w:val="28"/>
        </w:rPr>
        <w:fldChar w:fldCharType="separate"/>
      </w:r>
      <w:hyperlink w:anchor="_Toc37883148" w:history="1">
        <w:r w:rsidR="003145E0" w:rsidRPr="0042651B">
          <w:rPr>
            <w:rStyle w:val="Hyperlink"/>
          </w:rPr>
          <w:t>Running the application on different Operating Systems</w:t>
        </w:r>
        <w:r w:rsidR="003145E0">
          <w:rPr>
            <w:webHidden/>
          </w:rPr>
          <w:tab/>
        </w:r>
        <w:r w:rsidR="003145E0">
          <w:rPr>
            <w:webHidden/>
          </w:rPr>
          <w:fldChar w:fldCharType="begin"/>
        </w:r>
        <w:r w:rsidR="003145E0">
          <w:rPr>
            <w:webHidden/>
          </w:rPr>
          <w:instrText xml:space="preserve"> PAGEREF _Toc37883148 \h </w:instrText>
        </w:r>
        <w:r w:rsidR="003145E0">
          <w:rPr>
            <w:webHidden/>
          </w:rPr>
        </w:r>
        <w:r w:rsidR="003145E0">
          <w:rPr>
            <w:webHidden/>
          </w:rPr>
          <w:fldChar w:fldCharType="separate"/>
        </w:r>
        <w:r w:rsidR="003145E0">
          <w:rPr>
            <w:webHidden/>
          </w:rPr>
          <w:t>1</w:t>
        </w:r>
        <w:r w:rsidR="003145E0">
          <w:rPr>
            <w:webHidden/>
          </w:rPr>
          <w:fldChar w:fldCharType="end"/>
        </w:r>
      </w:hyperlink>
    </w:p>
    <w:p w14:paraId="5D3ED100" w14:textId="137D1273" w:rsidR="003145E0" w:rsidRDefault="003145E0" w:rsidP="00C61C40">
      <w:pPr>
        <w:pStyle w:val="TOC1"/>
        <w:rPr>
          <w:rFonts w:asciiTheme="minorHAnsi" w:hAnsiTheme="minorHAnsi"/>
          <w:sz w:val="22"/>
          <w:szCs w:val="22"/>
        </w:rPr>
      </w:pPr>
      <w:hyperlink w:anchor="_Toc37883149" w:history="1">
        <w:r w:rsidRPr="0042651B">
          <w:rPr>
            <w:rStyle w:val="Hyperlink"/>
          </w:rPr>
          <w:t>Linux</w:t>
        </w:r>
        <w:r>
          <w:rPr>
            <w:webHidden/>
          </w:rPr>
          <w:tab/>
        </w:r>
        <w:r>
          <w:rPr>
            <w:webHidden/>
          </w:rPr>
          <w:fldChar w:fldCharType="begin"/>
        </w:r>
        <w:r>
          <w:rPr>
            <w:webHidden/>
          </w:rPr>
          <w:instrText xml:space="preserve"> PAGEREF _Toc37883149 \h </w:instrText>
        </w:r>
        <w:r>
          <w:rPr>
            <w:webHidden/>
          </w:rPr>
        </w:r>
        <w:r>
          <w:rPr>
            <w:webHidden/>
          </w:rPr>
          <w:fldChar w:fldCharType="separate"/>
        </w:r>
        <w:r>
          <w:rPr>
            <w:webHidden/>
          </w:rPr>
          <w:t>1</w:t>
        </w:r>
        <w:r>
          <w:rPr>
            <w:webHidden/>
          </w:rPr>
          <w:fldChar w:fldCharType="end"/>
        </w:r>
      </w:hyperlink>
    </w:p>
    <w:p w14:paraId="4DE4E1BD" w14:textId="3432EEAD" w:rsidR="003145E0" w:rsidRDefault="003145E0" w:rsidP="00C61C40">
      <w:pPr>
        <w:pStyle w:val="TOC1"/>
        <w:rPr>
          <w:rFonts w:asciiTheme="minorHAnsi" w:hAnsiTheme="minorHAnsi"/>
          <w:sz w:val="22"/>
          <w:szCs w:val="22"/>
        </w:rPr>
      </w:pPr>
      <w:hyperlink w:anchor="_Toc37883150" w:history="1">
        <w:r w:rsidRPr="0042651B">
          <w:rPr>
            <w:rStyle w:val="Hyperlink"/>
          </w:rPr>
          <w:t>Windows</w:t>
        </w:r>
        <w:r>
          <w:rPr>
            <w:webHidden/>
          </w:rPr>
          <w:tab/>
        </w:r>
        <w:r>
          <w:rPr>
            <w:webHidden/>
          </w:rPr>
          <w:fldChar w:fldCharType="begin"/>
        </w:r>
        <w:r>
          <w:rPr>
            <w:webHidden/>
          </w:rPr>
          <w:instrText xml:space="preserve"> PAGEREF _Toc37883150 \h </w:instrText>
        </w:r>
        <w:r>
          <w:rPr>
            <w:webHidden/>
          </w:rPr>
        </w:r>
        <w:r>
          <w:rPr>
            <w:webHidden/>
          </w:rPr>
          <w:fldChar w:fldCharType="separate"/>
        </w:r>
        <w:r>
          <w:rPr>
            <w:webHidden/>
          </w:rPr>
          <w:t>1</w:t>
        </w:r>
        <w:r>
          <w:rPr>
            <w:webHidden/>
          </w:rPr>
          <w:fldChar w:fldCharType="end"/>
        </w:r>
      </w:hyperlink>
    </w:p>
    <w:p w14:paraId="60B4E959" w14:textId="2E2CADA3" w:rsidR="003145E0" w:rsidRDefault="003145E0" w:rsidP="00C61C40">
      <w:pPr>
        <w:pStyle w:val="TOC1"/>
        <w:rPr>
          <w:rFonts w:asciiTheme="minorHAnsi" w:hAnsiTheme="minorHAnsi"/>
          <w:sz w:val="22"/>
          <w:szCs w:val="22"/>
        </w:rPr>
      </w:pPr>
      <w:hyperlink w:anchor="_Toc37883151" w:history="1">
        <w:r w:rsidRPr="0042651B">
          <w:rPr>
            <w:rStyle w:val="Hyperlink"/>
          </w:rPr>
          <w:t>Mac OS</w:t>
        </w:r>
        <w:r>
          <w:rPr>
            <w:webHidden/>
          </w:rPr>
          <w:tab/>
        </w:r>
        <w:r>
          <w:rPr>
            <w:webHidden/>
          </w:rPr>
          <w:fldChar w:fldCharType="begin"/>
        </w:r>
        <w:r>
          <w:rPr>
            <w:webHidden/>
          </w:rPr>
          <w:instrText xml:space="preserve"> PAGEREF _Toc37883151 \h </w:instrText>
        </w:r>
        <w:r>
          <w:rPr>
            <w:webHidden/>
          </w:rPr>
        </w:r>
        <w:r>
          <w:rPr>
            <w:webHidden/>
          </w:rPr>
          <w:fldChar w:fldCharType="separate"/>
        </w:r>
        <w:r>
          <w:rPr>
            <w:webHidden/>
          </w:rPr>
          <w:t>1</w:t>
        </w:r>
        <w:r>
          <w:rPr>
            <w:webHidden/>
          </w:rPr>
          <w:fldChar w:fldCharType="end"/>
        </w:r>
      </w:hyperlink>
    </w:p>
    <w:p w14:paraId="1768E56F" w14:textId="253FCC07" w:rsidR="003145E0" w:rsidRDefault="003145E0" w:rsidP="00C61C40">
      <w:pPr>
        <w:pStyle w:val="TOC1"/>
        <w:rPr>
          <w:rFonts w:asciiTheme="minorHAnsi" w:hAnsiTheme="minorHAnsi"/>
          <w:sz w:val="22"/>
          <w:szCs w:val="22"/>
        </w:rPr>
      </w:pPr>
      <w:hyperlink w:anchor="_Toc37883152" w:history="1">
        <w:r w:rsidRPr="0042651B">
          <w:rPr>
            <w:rStyle w:val="Hyperlink"/>
          </w:rPr>
          <w:t>Customizing Titles</w:t>
        </w:r>
        <w:r>
          <w:rPr>
            <w:webHidden/>
          </w:rPr>
          <w:tab/>
        </w:r>
        <w:r>
          <w:rPr>
            <w:webHidden/>
          </w:rPr>
          <w:fldChar w:fldCharType="begin"/>
        </w:r>
        <w:r>
          <w:rPr>
            <w:webHidden/>
          </w:rPr>
          <w:instrText xml:space="preserve"> PAGEREF _Toc37883152 \h </w:instrText>
        </w:r>
        <w:r>
          <w:rPr>
            <w:webHidden/>
          </w:rPr>
        </w:r>
        <w:r>
          <w:rPr>
            <w:webHidden/>
          </w:rPr>
          <w:fldChar w:fldCharType="separate"/>
        </w:r>
        <w:r>
          <w:rPr>
            <w:webHidden/>
          </w:rPr>
          <w:t>3</w:t>
        </w:r>
        <w:r>
          <w:rPr>
            <w:webHidden/>
          </w:rPr>
          <w:fldChar w:fldCharType="end"/>
        </w:r>
      </w:hyperlink>
    </w:p>
    <w:p w14:paraId="2E368E98" w14:textId="1C8EF286" w:rsidR="003145E0" w:rsidRDefault="003145E0" w:rsidP="00C61C40">
      <w:pPr>
        <w:pStyle w:val="TOC1"/>
        <w:rPr>
          <w:rFonts w:asciiTheme="minorHAnsi" w:hAnsiTheme="minorHAnsi"/>
          <w:sz w:val="22"/>
          <w:szCs w:val="22"/>
        </w:rPr>
      </w:pPr>
      <w:hyperlink w:anchor="_Toc37883153" w:history="1">
        <w:r w:rsidRPr="0042651B">
          <w:rPr>
            <w:rStyle w:val="Hyperlink"/>
          </w:rPr>
          <w:t>How to Customize the Title of the Venn Diagram</w:t>
        </w:r>
        <w:r>
          <w:rPr>
            <w:webHidden/>
          </w:rPr>
          <w:tab/>
        </w:r>
        <w:r>
          <w:rPr>
            <w:webHidden/>
          </w:rPr>
          <w:fldChar w:fldCharType="begin"/>
        </w:r>
        <w:r>
          <w:rPr>
            <w:webHidden/>
          </w:rPr>
          <w:instrText xml:space="preserve"> PAGEREF _Toc37883153 \h </w:instrText>
        </w:r>
        <w:r>
          <w:rPr>
            <w:webHidden/>
          </w:rPr>
        </w:r>
        <w:r>
          <w:rPr>
            <w:webHidden/>
          </w:rPr>
          <w:fldChar w:fldCharType="separate"/>
        </w:r>
        <w:r>
          <w:rPr>
            <w:webHidden/>
          </w:rPr>
          <w:t>3</w:t>
        </w:r>
        <w:r>
          <w:rPr>
            <w:webHidden/>
          </w:rPr>
          <w:fldChar w:fldCharType="end"/>
        </w:r>
      </w:hyperlink>
    </w:p>
    <w:p w14:paraId="7E092AB1" w14:textId="5DE3B0F8" w:rsidR="003145E0" w:rsidRDefault="003145E0" w:rsidP="00C61C40">
      <w:pPr>
        <w:pStyle w:val="TOC1"/>
        <w:rPr>
          <w:rFonts w:asciiTheme="minorHAnsi" w:hAnsiTheme="minorHAnsi"/>
          <w:sz w:val="22"/>
          <w:szCs w:val="22"/>
        </w:rPr>
      </w:pPr>
      <w:hyperlink w:anchor="_Toc37883154" w:history="1">
        <w:r w:rsidRPr="0042651B">
          <w:rPr>
            <w:rStyle w:val="Hyperlink"/>
          </w:rPr>
          <w:t>User Case Scenario: Changing the title to “My Venn Diagram”</w:t>
        </w:r>
        <w:r>
          <w:rPr>
            <w:webHidden/>
          </w:rPr>
          <w:tab/>
        </w:r>
        <w:r>
          <w:rPr>
            <w:webHidden/>
          </w:rPr>
          <w:fldChar w:fldCharType="begin"/>
        </w:r>
        <w:r>
          <w:rPr>
            <w:webHidden/>
          </w:rPr>
          <w:instrText xml:space="preserve"> PAGEREF _Toc37883154 \h </w:instrText>
        </w:r>
        <w:r>
          <w:rPr>
            <w:webHidden/>
          </w:rPr>
        </w:r>
        <w:r>
          <w:rPr>
            <w:webHidden/>
          </w:rPr>
          <w:fldChar w:fldCharType="separate"/>
        </w:r>
        <w:r>
          <w:rPr>
            <w:webHidden/>
          </w:rPr>
          <w:t>3</w:t>
        </w:r>
        <w:r>
          <w:rPr>
            <w:webHidden/>
          </w:rPr>
          <w:fldChar w:fldCharType="end"/>
        </w:r>
      </w:hyperlink>
    </w:p>
    <w:p w14:paraId="40B7C176" w14:textId="146C4CF5" w:rsidR="003145E0" w:rsidRDefault="003145E0" w:rsidP="00C61C40">
      <w:pPr>
        <w:pStyle w:val="TOC1"/>
        <w:rPr>
          <w:rFonts w:asciiTheme="minorHAnsi" w:hAnsiTheme="minorHAnsi"/>
          <w:sz w:val="22"/>
          <w:szCs w:val="22"/>
        </w:rPr>
      </w:pPr>
      <w:hyperlink w:anchor="_Toc37883155" w:history="1">
        <w:r w:rsidRPr="0042651B">
          <w:rPr>
            <w:rStyle w:val="Hyperlink"/>
          </w:rPr>
          <w:t>How to Customize the Circle Titles of the Venn Diagram</w:t>
        </w:r>
        <w:r>
          <w:rPr>
            <w:webHidden/>
          </w:rPr>
          <w:tab/>
        </w:r>
        <w:r>
          <w:rPr>
            <w:webHidden/>
          </w:rPr>
          <w:fldChar w:fldCharType="begin"/>
        </w:r>
        <w:r>
          <w:rPr>
            <w:webHidden/>
          </w:rPr>
          <w:instrText xml:space="preserve"> PAGEREF _Toc37883155 \h </w:instrText>
        </w:r>
        <w:r>
          <w:rPr>
            <w:webHidden/>
          </w:rPr>
        </w:r>
        <w:r>
          <w:rPr>
            <w:webHidden/>
          </w:rPr>
          <w:fldChar w:fldCharType="separate"/>
        </w:r>
        <w:r>
          <w:rPr>
            <w:webHidden/>
          </w:rPr>
          <w:t>5</w:t>
        </w:r>
        <w:r>
          <w:rPr>
            <w:webHidden/>
          </w:rPr>
          <w:fldChar w:fldCharType="end"/>
        </w:r>
      </w:hyperlink>
    </w:p>
    <w:p w14:paraId="64859AC4" w14:textId="78FD60A1" w:rsidR="003145E0" w:rsidRDefault="003145E0" w:rsidP="00C61C40">
      <w:pPr>
        <w:pStyle w:val="TOC1"/>
        <w:rPr>
          <w:rFonts w:asciiTheme="minorHAnsi" w:hAnsiTheme="minorHAnsi"/>
          <w:sz w:val="22"/>
          <w:szCs w:val="22"/>
        </w:rPr>
      </w:pPr>
      <w:hyperlink w:anchor="_Toc37883156" w:history="1">
        <w:r w:rsidRPr="0042651B">
          <w:rPr>
            <w:rStyle w:val="Hyperlink"/>
          </w:rPr>
          <w:t>User Case Scenario: Changing the right circle’s title to “Things I’m Good At”</w:t>
        </w:r>
        <w:r>
          <w:rPr>
            <w:webHidden/>
          </w:rPr>
          <w:tab/>
        </w:r>
        <w:r>
          <w:rPr>
            <w:webHidden/>
          </w:rPr>
          <w:fldChar w:fldCharType="begin"/>
        </w:r>
        <w:r>
          <w:rPr>
            <w:webHidden/>
          </w:rPr>
          <w:instrText xml:space="preserve"> PAGEREF _Toc37883156 \h </w:instrText>
        </w:r>
        <w:r>
          <w:rPr>
            <w:webHidden/>
          </w:rPr>
        </w:r>
        <w:r>
          <w:rPr>
            <w:webHidden/>
          </w:rPr>
          <w:fldChar w:fldCharType="separate"/>
        </w:r>
        <w:r>
          <w:rPr>
            <w:webHidden/>
          </w:rPr>
          <w:t>5</w:t>
        </w:r>
        <w:r>
          <w:rPr>
            <w:webHidden/>
          </w:rPr>
          <w:fldChar w:fldCharType="end"/>
        </w:r>
      </w:hyperlink>
    </w:p>
    <w:p w14:paraId="748F354E" w14:textId="193A31CF" w:rsidR="003145E0" w:rsidRDefault="003145E0" w:rsidP="00C61C40">
      <w:pPr>
        <w:pStyle w:val="TOC1"/>
        <w:rPr>
          <w:rFonts w:asciiTheme="minorHAnsi" w:hAnsiTheme="minorHAnsi"/>
          <w:sz w:val="22"/>
          <w:szCs w:val="22"/>
        </w:rPr>
      </w:pPr>
      <w:hyperlink w:anchor="_Toc37883157" w:history="1">
        <w:r w:rsidRPr="0042651B">
          <w:rPr>
            <w:rStyle w:val="Hyperlink"/>
          </w:rPr>
          <w:t>Customizing Venn Diagram Circles</w:t>
        </w:r>
        <w:r>
          <w:rPr>
            <w:webHidden/>
          </w:rPr>
          <w:tab/>
        </w:r>
        <w:r>
          <w:rPr>
            <w:webHidden/>
          </w:rPr>
          <w:fldChar w:fldCharType="begin"/>
        </w:r>
        <w:r>
          <w:rPr>
            <w:webHidden/>
          </w:rPr>
          <w:instrText xml:space="preserve"> PAGEREF _Toc37883157 \h </w:instrText>
        </w:r>
        <w:r>
          <w:rPr>
            <w:webHidden/>
          </w:rPr>
        </w:r>
        <w:r>
          <w:rPr>
            <w:webHidden/>
          </w:rPr>
          <w:fldChar w:fldCharType="separate"/>
        </w:r>
        <w:r>
          <w:rPr>
            <w:webHidden/>
          </w:rPr>
          <w:t>7</w:t>
        </w:r>
        <w:r>
          <w:rPr>
            <w:webHidden/>
          </w:rPr>
          <w:fldChar w:fldCharType="end"/>
        </w:r>
      </w:hyperlink>
    </w:p>
    <w:p w14:paraId="34FCE4F4" w14:textId="2A38FCA0" w:rsidR="003145E0" w:rsidRDefault="003145E0" w:rsidP="00C61C40">
      <w:pPr>
        <w:pStyle w:val="TOC1"/>
        <w:rPr>
          <w:rFonts w:asciiTheme="minorHAnsi" w:hAnsiTheme="minorHAnsi"/>
          <w:sz w:val="22"/>
          <w:szCs w:val="22"/>
        </w:rPr>
      </w:pPr>
      <w:hyperlink w:anchor="_Toc37883158" w:history="1">
        <w:r w:rsidRPr="0042651B">
          <w:rPr>
            <w:rStyle w:val="Hyperlink"/>
          </w:rPr>
          <w:t>How to Customize the Circles’ Color</w:t>
        </w:r>
        <w:r>
          <w:rPr>
            <w:webHidden/>
          </w:rPr>
          <w:tab/>
        </w:r>
        <w:r>
          <w:rPr>
            <w:webHidden/>
          </w:rPr>
          <w:fldChar w:fldCharType="begin"/>
        </w:r>
        <w:r>
          <w:rPr>
            <w:webHidden/>
          </w:rPr>
          <w:instrText xml:space="preserve"> PAGEREF _Toc37883158 \h </w:instrText>
        </w:r>
        <w:r>
          <w:rPr>
            <w:webHidden/>
          </w:rPr>
        </w:r>
        <w:r>
          <w:rPr>
            <w:webHidden/>
          </w:rPr>
          <w:fldChar w:fldCharType="separate"/>
        </w:r>
        <w:r>
          <w:rPr>
            <w:webHidden/>
          </w:rPr>
          <w:t>7</w:t>
        </w:r>
        <w:r>
          <w:rPr>
            <w:webHidden/>
          </w:rPr>
          <w:fldChar w:fldCharType="end"/>
        </w:r>
      </w:hyperlink>
    </w:p>
    <w:p w14:paraId="4CC18B1F" w14:textId="6E76CC45" w:rsidR="003145E0" w:rsidRDefault="003145E0" w:rsidP="00C61C40">
      <w:pPr>
        <w:pStyle w:val="TOC1"/>
        <w:rPr>
          <w:rFonts w:asciiTheme="minorHAnsi" w:hAnsiTheme="minorHAnsi"/>
          <w:sz w:val="22"/>
          <w:szCs w:val="22"/>
        </w:rPr>
      </w:pPr>
      <w:hyperlink w:anchor="_Toc37883161" w:history="1">
        <w:r w:rsidRPr="0042651B">
          <w:rPr>
            <w:rStyle w:val="Hyperlink"/>
          </w:rPr>
          <w:t>User Case Scenario: Making the left circle’s colour yellow</w:t>
        </w:r>
        <w:r>
          <w:rPr>
            <w:webHidden/>
          </w:rPr>
          <w:tab/>
        </w:r>
        <w:r>
          <w:rPr>
            <w:webHidden/>
          </w:rPr>
          <w:fldChar w:fldCharType="begin"/>
        </w:r>
        <w:r>
          <w:rPr>
            <w:webHidden/>
          </w:rPr>
          <w:instrText xml:space="preserve"> PAGEREF _Toc37883161 \h </w:instrText>
        </w:r>
        <w:r>
          <w:rPr>
            <w:webHidden/>
          </w:rPr>
        </w:r>
        <w:r>
          <w:rPr>
            <w:webHidden/>
          </w:rPr>
          <w:fldChar w:fldCharType="separate"/>
        </w:r>
        <w:r>
          <w:rPr>
            <w:webHidden/>
          </w:rPr>
          <w:t>7</w:t>
        </w:r>
        <w:r>
          <w:rPr>
            <w:webHidden/>
          </w:rPr>
          <w:fldChar w:fldCharType="end"/>
        </w:r>
      </w:hyperlink>
    </w:p>
    <w:p w14:paraId="5440E7AE" w14:textId="09314544" w:rsidR="003145E0" w:rsidRDefault="003145E0" w:rsidP="00C61C40">
      <w:pPr>
        <w:pStyle w:val="TOC1"/>
        <w:rPr>
          <w:rFonts w:asciiTheme="minorHAnsi" w:hAnsiTheme="minorHAnsi"/>
          <w:sz w:val="22"/>
          <w:szCs w:val="22"/>
        </w:rPr>
      </w:pPr>
      <w:hyperlink w:anchor="_Toc37883164" w:history="1">
        <w:r w:rsidRPr="0042651B">
          <w:rPr>
            <w:rStyle w:val="Hyperlink"/>
          </w:rPr>
          <w:t>Customizing Text Boxes</w:t>
        </w:r>
        <w:r>
          <w:rPr>
            <w:webHidden/>
          </w:rPr>
          <w:tab/>
        </w:r>
        <w:r>
          <w:rPr>
            <w:webHidden/>
          </w:rPr>
          <w:fldChar w:fldCharType="begin"/>
        </w:r>
        <w:r>
          <w:rPr>
            <w:webHidden/>
          </w:rPr>
          <w:instrText xml:space="preserve"> PAGEREF _Toc37883164 \h </w:instrText>
        </w:r>
        <w:r>
          <w:rPr>
            <w:webHidden/>
          </w:rPr>
        </w:r>
        <w:r>
          <w:rPr>
            <w:webHidden/>
          </w:rPr>
          <w:fldChar w:fldCharType="separate"/>
        </w:r>
        <w:r>
          <w:rPr>
            <w:webHidden/>
          </w:rPr>
          <w:t>9</w:t>
        </w:r>
        <w:r>
          <w:rPr>
            <w:webHidden/>
          </w:rPr>
          <w:fldChar w:fldCharType="end"/>
        </w:r>
      </w:hyperlink>
    </w:p>
    <w:p w14:paraId="5904D8CC" w14:textId="15C1BEED" w:rsidR="003145E0" w:rsidRDefault="003145E0" w:rsidP="00C61C40">
      <w:pPr>
        <w:pStyle w:val="TOC1"/>
        <w:rPr>
          <w:rFonts w:asciiTheme="minorHAnsi" w:hAnsiTheme="minorHAnsi"/>
          <w:sz w:val="22"/>
          <w:szCs w:val="22"/>
        </w:rPr>
      </w:pPr>
      <w:hyperlink w:anchor="_Toc37883165" w:history="1">
        <w:r w:rsidRPr="0042651B">
          <w:rPr>
            <w:rStyle w:val="Hyperlink"/>
          </w:rPr>
          <w:t>Adding a Text Box to the Universal List</w:t>
        </w:r>
        <w:r>
          <w:rPr>
            <w:webHidden/>
          </w:rPr>
          <w:tab/>
        </w:r>
        <w:r>
          <w:rPr>
            <w:webHidden/>
          </w:rPr>
          <w:fldChar w:fldCharType="begin"/>
        </w:r>
        <w:r>
          <w:rPr>
            <w:webHidden/>
          </w:rPr>
          <w:instrText xml:space="preserve"> PAGEREF _Toc37883165 \h </w:instrText>
        </w:r>
        <w:r>
          <w:rPr>
            <w:webHidden/>
          </w:rPr>
        </w:r>
        <w:r>
          <w:rPr>
            <w:webHidden/>
          </w:rPr>
          <w:fldChar w:fldCharType="separate"/>
        </w:r>
        <w:r>
          <w:rPr>
            <w:webHidden/>
          </w:rPr>
          <w:t>9</w:t>
        </w:r>
        <w:r>
          <w:rPr>
            <w:webHidden/>
          </w:rPr>
          <w:fldChar w:fldCharType="end"/>
        </w:r>
      </w:hyperlink>
    </w:p>
    <w:p w14:paraId="29FDFB1A" w14:textId="02BB0A78" w:rsidR="003145E0" w:rsidRDefault="003145E0" w:rsidP="00C61C40">
      <w:pPr>
        <w:pStyle w:val="TOC1"/>
        <w:rPr>
          <w:rFonts w:asciiTheme="minorHAnsi" w:hAnsiTheme="minorHAnsi"/>
          <w:sz w:val="22"/>
          <w:szCs w:val="22"/>
        </w:rPr>
      </w:pPr>
      <w:hyperlink w:anchor="_Toc37883166" w:history="1">
        <w:r w:rsidRPr="0042651B">
          <w:rPr>
            <w:rStyle w:val="Hyperlink"/>
          </w:rPr>
          <w:t>Changing the text of a Text Box</w:t>
        </w:r>
        <w:r>
          <w:rPr>
            <w:webHidden/>
          </w:rPr>
          <w:tab/>
        </w:r>
        <w:r>
          <w:rPr>
            <w:webHidden/>
          </w:rPr>
          <w:fldChar w:fldCharType="begin"/>
        </w:r>
        <w:r>
          <w:rPr>
            <w:webHidden/>
          </w:rPr>
          <w:instrText xml:space="preserve"> PAGEREF _Toc37883166 \h </w:instrText>
        </w:r>
        <w:r>
          <w:rPr>
            <w:webHidden/>
          </w:rPr>
        </w:r>
        <w:r>
          <w:rPr>
            <w:webHidden/>
          </w:rPr>
          <w:fldChar w:fldCharType="separate"/>
        </w:r>
        <w:r>
          <w:rPr>
            <w:webHidden/>
          </w:rPr>
          <w:t>10</w:t>
        </w:r>
        <w:r>
          <w:rPr>
            <w:webHidden/>
          </w:rPr>
          <w:fldChar w:fldCharType="end"/>
        </w:r>
      </w:hyperlink>
    </w:p>
    <w:p w14:paraId="0F96EAFE" w14:textId="22F2B4D7" w:rsidR="003145E0" w:rsidRDefault="003145E0" w:rsidP="00C61C40">
      <w:pPr>
        <w:pStyle w:val="TOC1"/>
        <w:rPr>
          <w:rFonts w:asciiTheme="minorHAnsi" w:hAnsiTheme="minorHAnsi"/>
          <w:sz w:val="22"/>
          <w:szCs w:val="22"/>
        </w:rPr>
      </w:pPr>
      <w:hyperlink w:anchor="_Toc37883167" w:history="1">
        <w:r w:rsidRPr="0042651B">
          <w:rPr>
            <w:rStyle w:val="Hyperlink"/>
          </w:rPr>
          <w:t>User Case Scenario: Making the text of a Text Box “Hello World”</w:t>
        </w:r>
        <w:r>
          <w:rPr>
            <w:webHidden/>
          </w:rPr>
          <w:tab/>
        </w:r>
        <w:r>
          <w:rPr>
            <w:webHidden/>
          </w:rPr>
          <w:fldChar w:fldCharType="begin"/>
        </w:r>
        <w:r>
          <w:rPr>
            <w:webHidden/>
          </w:rPr>
          <w:instrText xml:space="preserve"> PAGEREF _Toc37883167 \h </w:instrText>
        </w:r>
        <w:r>
          <w:rPr>
            <w:webHidden/>
          </w:rPr>
        </w:r>
        <w:r>
          <w:rPr>
            <w:webHidden/>
          </w:rPr>
          <w:fldChar w:fldCharType="separate"/>
        </w:r>
        <w:r>
          <w:rPr>
            <w:webHidden/>
          </w:rPr>
          <w:t>10</w:t>
        </w:r>
        <w:r>
          <w:rPr>
            <w:webHidden/>
          </w:rPr>
          <w:fldChar w:fldCharType="end"/>
        </w:r>
      </w:hyperlink>
    </w:p>
    <w:p w14:paraId="2BC1BDE2" w14:textId="4644FE42" w:rsidR="003145E0" w:rsidRDefault="003145E0" w:rsidP="00C61C40">
      <w:pPr>
        <w:pStyle w:val="TOC1"/>
        <w:rPr>
          <w:rFonts w:asciiTheme="minorHAnsi" w:hAnsiTheme="minorHAnsi"/>
          <w:sz w:val="22"/>
          <w:szCs w:val="22"/>
        </w:rPr>
      </w:pPr>
      <w:hyperlink w:anchor="_Toc37883168" w:history="1">
        <w:r w:rsidRPr="0042651B">
          <w:rPr>
            <w:rStyle w:val="Hyperlink"/>
          </w:rPr>
          <w:t>Changing the text color of a Text Box</w:t>
        </w:r>
        <w:r>
          <w:rPr>
            <w:webHidden/>
          </w:rPr>
          <w:tab/>
        </w:r>
        <w:r>
          <w:rPr>
            <w:webHidden/>
          </w:rPr>
          <w:fldChar w:fldCharType="begin"/>
        </w:r>
        <w:r>
          <w:rPr>
            <w:webHidden/>
          </w:rPr>
          <w:instrText xml:space="preserve"> PAGEREF _Toc37883168 \h </w:instrText>
        </w:r>
        <w:r>
          <w:rPr>
            <w:webHidden/>
          </w:rPr>
        </w:r>
        <w:r>
          <w:rPr>
            <w:webHidden/>
          </w:rPr>
          <w:fldChar w:fldCharType="separate"/>
        </w:r>
        <w:r>
          <w:rPr>
            <w:webHidden/>
          </w:rPr>
          <w:t>12</w:t>
        </w:r>
        <w:r>
          <w:rPr>
            <w:webHidden/>
          </w:rPr>
          <w:fldChar w:fldCharType="end"/>
        </w:r>
      </w:hyperlink>
    </w:p>
    <w:p w14:paraId="429E5600" w14:textId="4A1DB9B6" w:rsidR="003145E0" w:rsidRDefault="003145E0" w:rsidP="00C61C40">
      <w:pPr>
        <w:pStyle w:val="TOC1"/>
        <w:rPr>
          <w:rFonts w:asciiTheme="minorHAnsi" w:hAnsiTheme="minorHAnsi"/>
          <w:sz w:val="22"/>
          <w:szCs w:val="22"/>
        </w:rPr>
      </w:pPr>
      <w:hyperlink w:anchor="_Toc37883169" w:history="1">
        <w:r w:rsidRPr="0042651B">
          <w:rPr>
            <w:rStyle w:val="Hyperlink"/>
          </w:rPr>
          <w:t>User Case Scenario: Making the text color of a Text Box red</w:t>
        </w:r>
        <w:r>
          <w:rPr>
            <w:webHidden/>
          </w:rPr>
          <w:tab/>
        </w:r>
        <w:r>
          <w:rPr>
            <w:webHidden/>
          </w:rPr>
          <w:fldChar w:fldCharType="begin"/>
        </w:r>
        <w:r>
          <w:rPr>
            <w:webHidden/>
          </w:rPr>
          <w:instrText xml:space="preserve"> PAGEREF _Toc37883169 \h </w:instrText>
        </w:r>
        <w:r>
          <w:rPr>
            <w:webHidden/>
          </w:rPr>
        </w:r>
        <w:r>
          <w:rPr>
            <w:webHidden/>
          </w:rPr>
          <w:fldChar w:fldCharType="separate"/>
        </w:r>
        <w:r>
          <w:rPr>
            <w:webHidden/>
          </w:rPr>
          <w:t>12</w:t>
        </w:r>
        <w:r>
          <w:rPr>
            <w:webHidden/>
          </w:rPr>
          <w:fldChar w:fldCharType="end"/>
        </w:r>
      </w:hyperlink>
    </w:p>
    <w:p w14:paraId="4F56221B" w14:textId="433A877F" w:rsidR="003145E0" w:rsidRDefault="003145E0" w:rsidP="00C61C40">
      <w:pPr>
        <w:pStyle w:val="TOC1"/>
        <w:rPr>
          <w:rFonts w:asciiTheme="minorHAnsi" w:hAnsiTheme="minorHAnsi"/>
          <w:sz w:val="22"/>
          <w:szCs w:val="22"/>
        </w:rPr>
      </w:pPr>
      <w:hyperlink w:anchor="_Toc37883170" w:history="1">
        <w:r w:rsidRPr="0042651B">
          <w:rPr>
            <w:rStyle w:val="Hyperlink"/>
          </w:rPr>
          <w:t>Changing the color of a Text Box</w:t>
        </w:r>
        <w:r>
          <w:rPr>
            <w:webHidden/>
          </w:rPr>
          <w:tab/>
        </w:r>
        <w:r>
          <w:rPr>
            <w:webHidden/>
          </w:rPr>
          <w:fldChar w:fldCharType="begin"/>
        </w:r>
        <w:r>
          <w:rPr>
            <w:webHidden/>
          </w:rPr>
          <w:instrText xml:space="preserve"> PAGEREF _Toc37883170 \h </w:instrText>
        </w:r>
        <w:r>
          <w:rPr>
            <w:webHidden/>
          </w:rPr>
        </w:r>
        <w:r>
          <w:rPr>
            <w:webHidden/>
          </w:rPr>
          <w:fldChar w:fldCharType="separate"/>
        </w:r>
        <w:r>
          <w:rPr>
            <w:webHidden/>
          </w:rPr>
          <w:t>13</w:t>
        </w:r>
        <w:r>
          <w:rPr>
            <w:webHidden/>
          </w:rPr>
          <w:fldChar w:fldCharType="end"/>
        </w:r>
      </w:hyperlink>
    </w:p>
    <w:p w14:paraId="36673310" w14:textId="4DD9AD52" w:rsidR="003145E0" w:rsidRDefault="003145E0" w:rsidP="00C61C40">
      <w:pPr>
        <w:pStyle w:val="TOC1"/>
        <w:rPr>
          <w:rFonts w:asciiTheme="minorHAnsi" w:hAnsiTheme="minorHAnsi"/>
          <w:sz w:val="22"/>
          <w:szCs w:val="22"/>
        </w:rPr>
      </w:pPr>
      <w:hyperlink w:anchor="_Toc37883171" w:history="1">
        <w:r w:rsidRPr="0042651B">
          <w:rPr>
            <w:rStyle w:val="Hyperlink"/>
          </w:rPr>
          <w:t>User Case Scenario: Making the color of a Text Box purple</w:t>
        </w:r>
        <w:r>
          <w:rPr>
            <w:webHidden/>
          </w:rPr>
          <w:tab/>
        </w:r>
        <w:r>
          <w:rPr>
            <w:webHidden/>
          </w:rPr>
          <w:fldChar w:fldCharType="begin"/>
        </w:r>
        <w:r>
          <w:rPr>
            <w:webHidden/>
          </w:rPr>
          <w:instrText xml:space="preserve"> PAGEREF _Toc37883171 \h </w:instrText>
        </w:r>
        <w:r>
          <w:rPr>
            <w:webHidden/>
          </w:rPr>
        </w:r>
        <w:r>
          <w:rPr>
            <w:webHidden/>
          </w:rPr>
          <w:fldChar w:fldCharType="separate"/>
        </w:r>
        <w:r>
          <w:rPr>
            <w:webHidden/>
          </w:rPr>
          <w:t>13</w:t>
        </w:r>
        <w:r>
          <w:rPr>
            <w:webHidden/>
          </w:rPr>
          <w:fldChar w:fldCharType="end"/>
        </w:r>
      </w:hyperlink>
    </w:p>
    <w:p w14:paraId="301EAAB4" w14:textId="3E42EBF1" w:rsidR="003145E0" w:rsidRDefault="003145E0" w:rsidP="00C61C40">
      <w:pPr>
        <w:pStyle w:val="TOC1"/>
        <w:rPr>
          <w:rFonts w:asciiTheme="minorHAnsi" w:hAnsiTheme="minorHAnsi"/>
          <w:sz w:val="22"/>
          <w:szCs w:val="22"/>
        </w:rPr>
      </w:pPr>
      <w:hyperlink w:anchor="_Toc37883172" w:history="1">
        <w:r w:rsidRPr="0042651B">
          <w:rPr>
            <w:rStyle w:val="Hyperlink"/>
          </w:rPr>
          <w:t>Deleting a Text Box</w:t>
        </w:r>
        <w:r>
          <w:rPr>
            <w:webHidden/>
          </w:rPr>
          <w:tab/>
        </w:r>
        <w:r>
          <w:rPr>
            <w:webHidden/>
          </w:rPr>
          <w:fldChar w:fldCharType="begin"/>
        </w:r>
        <w:r>
          <w:rPr>
            <w:webHidden/>
          </w:rPr>
          <w:instrText xml:space="preserve"> PAGEREF _Toc37883172 \h </w:instrText>
        </w:r>
        <w:r>
          <w:rPr>
            <w:webHidden/>
          </w:rPr>
        </w:r>
        <w:r>
          <w:rPr>
            <w:webHidden/>
          </w:rPr>
          <w:fldChar w:fldCharType="separate"/>
        </w:r>
        <w:r>
          <w:rPr>
            <w:webHidden/>
          </w:rPr>
          <w:t>14</w:t>
        </w:r>
        <w:r>
          <w:rPr>
            <w:webHidden/>
          </w:rPr>
          <w:fldChar w:fldCharType="end"/>
        </w:r>
      </w:hyperlink>
    </w:p>
    <w:p w14:paraId="23879695" w14:textId="754EEE6F" w:rsidR="003145E0" w:rsidRDefault="003145E0" w:rsidP="00C61C40">
      <w:pPr>
        <w:pStyle w:val="TOC1"/>
        <w:rPr>
          <w:rFonts w:asciiTheme="minorHAnsi" w:hAnsiTheme="minorHAnsi"/>
          <w:sz w:val="22"/>
          <w:szCs w:val="22"/>
        </w:rPr>
      </w:pPr>
      <w:hyperlink w:anchor="_Toc37883173" w:history="1">
        <w:r w:rsidRPr="0042651B">
          <w:rPr>
            <w:rStyle w:val="Hyperlink"/>
          </w:rPr>
          <w:t>User Case Scenario: Deleting a Text Box</w:t>
        </w:r>
        <w:r>
          <w:rPr>
            <w:webHidden/>
          </w:rPr>
          <w:tab/>
        </w:r>
        <w:r>
          <w:rPr>
            <w:webHidden/>
          </w:rPr>
          <w:fldChar w:fldCharType="begin"/>
        </w:r>
        <w:r>
          <w:rPr>
            <w:webHidden/>
          </w:rPr>
          <w:instrText xml:space="preserve"> PAGEREF _Toc37883173 \h </w:instrText>
        </w:r>
        <w:r>
          <w:rPr>
            <w:webHidden/>
          </w:rPr>
        </w:r>
        <w:r>
          <w:rPr>
            <w:webHidden/>
          </w:rPr>
          <w:fldChar w:fldCharType="separate"/>
        </w:r>
        <w:r>
          <w:rPr>
            <w:webHidden/>
          </w:rPr>
          <w:t>15</w:t>
        </w:r>
        <w:r>
          <w:rPr>
            <w:webHidden/>
          </w:rPr>
          <w:fldChar w:fldCharType="end"/>
        </w:r>
      </w:hyperlink>
    </w:p>
    <w:p w14:paraId="23A887C8" w14:textId="741E32E4" w:rsidR="003145E0" w:rsidRDefault="003145E0" w:rsidP="00C61C40">
      <w:pPr>
        <w:pStyle w:val="TOC1"/>
        <w:rPr>
          <w:rFonts w:asciiTheme="minorHAnsi" w:hAnsiTheme="minorHAnsi"/>
          <w:sz w:val="22"/>
          <w:szCs w:val="22"/>
        </w:rPr>
      </w:pPr>
      <w:hyperlink w:anchor="_Toc37883174" w:history="1">
        <w:r w:rsidRPr="0042651B">
          <w:rPr>
            <w:rStyle w:val="Hyperlink"/>
          </w:rPr>
          <w:t>Undo/Redo options</w:t>
        </w:r>
        <w:r>
          <w:rPr>
            <w:webHidden/>
          </w:rPr>
          <w:tab/>
        </w:r>
        <w:r>
          <w:rPr>
            <w:webHidden/>
          </w:rPr>
          <w:fldChar w:fldCharType="begin"/>
        </w:r>
        <w:r>
          <w:rPr>
            <w:webHidden/>
          </w:rPr>
          <w:instrText xml:space="preserve"> PAGEREF _Toc37883174 \h </w:instrText>
        </w:r>
        <w:r>
          <w:rPr>
            <w:webHidden/>
          </w:rPr>
        </w:r>
        <w:r>
          <w:rPr>
            <w:webHidden/>
          </w:rPr>
          <w:fldChar w:fldCharType="separate"/>
        </w:r>
        <w:r>
          <w:rPr>
            <w:webHidden/>
          </w:rPr>
          <w:t>16</w:t>
        </w:r>
        <w:r>
          <w:rPr>
            <w:webHidden/>
          </w:rPr>
          <w:fldChar w:fldCharType="end"/>
        </w:r>
      </w:hyperlink>
    </w:p>
    <w:p w14:paraId="136DB93C" w14:textId="5E6FFF53" w:rsidR="003145E0" w:rsidRDefault="003145E0" w:rsidP="00C61C40">
      <w:pPr>
        <w:pStyle w:val="TOC1"/>
        <w:rPr>
          <w:rFonts w:asciiTheme="minorHAnsi" w:hAnsiTheme="minorHAnsi"/>
          <w:sz w:val="22"/>
          <w:szCs w:val="22"/>
        </w:rPr>
      </w:pPr>
      <w:hyperlink w:anchor="_Toc37883175" w:history="1">
        <w:r w:rsidRPr="0042651B">
          <w:rPr>
            <w:rStyle w:val="Hyperlink"/>
          </w:rPr>
          <w:t>User Case Scenario: Undoing the deletion of a Text Box</w:t>
        </w:r>
        <w:r>
          <w:rPr>
            <w:webHidden/>
          </w:rPr>
          <w:tab/>
        </w:r>
        <w:r>
          <w:rPr>
            <w:webHidden/>
          </w:rPr>
          <w:fldChar w:fldCharType="begin"/>
        </w:r>
        <w:r>
          <w:rPr>
            <w:webHidden/>
          </w:rPr>
          <w:instrText xml:space="preserve"> PAGEREF _Toc37883175 \h </w:instrText>
        </w:r>
        <w:r>
          <w:rPr>
            <w:webHidden/>
          </w:rPr>
        </w:r>
        <w:r>
          <w:rPr>
            <w:webHidden/>
          </w:rPr>
          <w:fldChar w:fldCharType="separate"/>
        </w:r>
        <w:r>
          <w:rPr>
            <w:webHidden/>
          </w:rPr>
          <w:t>16</w:t>
        </w:r>
        <w:r>
          <w:rPr>
            <w:webHidden/>
          </w:rPr>
          <w:fldChar w:fldCharType="end"/>
        </w:r>
      </w:hyperlink>
    </w:p>
    <w:p w14:paraId="7367E166" w14:textId="7885ED18" w:rsidR="003145E0" w:rsidRDefault="003145E0" w:rsidP="00C61C40">
      <w:pPr>
        <w:pStyle w:val="TOC1"/>
        <w:rPr>
          <w:rFonts w:asciiTheme="minorHAnsi" w:hAnsiTheme="minorHAnsi"/>
          <w:sz w:val="22"/>
          <w:szCs w:val="22"/>
        </w:rPr>
      </w:pPr>
      <w:hyperlink w:anchor="_Toc37883176" w:history="1">
        <w:r w:rsidRPr="0042651B">
          <w:rPr>
            <w:rStyle w:val="Hyperlink"/>
          </w:rPr>
          <w:t>Dragging a Text Box into a Venn Diagram Section</w:t>
        </w:r>
        <w:r>
          <w:rPr>
            <w:webHidden/>
          </w:rPr>
          <w:tab/>
        </w:r>
        <w:r>
          <w:rPr>
            <w:webHidden/>
          </w:rPr>
          <w:fldChar w:fldCharType="begin"/>
        </w:r>
        <w:r>
          <w:rPr>
            <w:webHidden/>
          </w:rPr>
          <w:instrText xml:space="preserve"> PAGEREF _Toc37883176 \h </w:instrText>
        </w:r>
        <w:r>
          <w:rPr>
            <w:webHidden/>
          </w:rPr>
        </w:r>
        <w:r>
          <w:rPr>
            <w:webHidden/>
          </w:rPr>
          <w:fldChar w:fldCharType="separate"/>
        </w:r>
        <w:r>
          <w:rPr>
            <w:webHidden/>
          </w:rPr>
          <w:t>17</w:t>
        </w:r>
        <w:r>
          <w:rPr>
            <w:webHidden/>
          </w:rPr>
          <w:fldChar w:fldCharType="end"/>
        </w:r>
      </w:hyperlink>
    </w:p>
    <w:p w14:paraId="733F0581" w14:textId="1303790B" w:rsidR="003145E0" w:rsidRDefault="003145E0" w:rsidP="00C61C40">
      <w:pPr>
        <w:pStyle w:val="TOC1"/>
        <w:rPr>
          <w:rFonts w:asciiTheme="minorHAnsi" w:hAnsiTheme="minorHAnsi"/>
          <w:sz w:val="22"/>
          <w:szCs w:val="22"/>
        </w:rPr>
      </w:pPr>
      <w:hyperlink w:anchor="_Toc37883177" w:history="1">
        <w:r w:rsidRPr="0042651B">
          <w:rPr>
            <w:rStyle w:val="Hyperlink"/>
          </w:rPr>
          <w:t>User Case Scenario: Dragging a Text Box into the intersection section of the Venn Diagram</w:t>
        </w:r>
        <w:r>
          <w:rPr>
            <w:webHidden/>
          </w:rPr>
          <w:tab/>
        </w:r>
        <w:r>
          <w:rPr>
            <w:webHidden/>
          </w:rPr>
          <w:fldChar w:fldCharType="begin"/>
        </w:r>
        <w:r>
          <w:rPr>
            <w:webHidden/>
          </w:rPr>
          <w:instrText xml:space="preserve"> PAGEREF _Toc37883177 \h </w:instrText>
        </w:r>
        <w:r>
          <w:rPr>
            <w:webHidden/>
          </w:rPr>
        </w:r>
        <w:r>
          <w:rPr>
            <w:webHidden/>
          </w:rPr>
          <w:fldChar w:fldCharType="separate"/>
        </w:r>
        <w:r>
          <w:rPr>
            <w:webHidden/>
          </w:rPr>
          <w:t>17</w:t>
        </w:r>
        <w:r>
          <w:rPr>
            <w:webHidden/>
          </w:rPr>
          <w:fldChar w:fldCharType="end"/>
        </w:r>
      </w:hyperlink>
    </w:p>
    <w:p w14:paraId="53C32504" w14:textId="496312B8" w:rsidR="003145E0" w:rsidRDefault="003145E0" w:rsidP="00C61C40">
      <w:pPr>
        <w:pStyle w:val="TOC1"/>
        <w:rPr>
          <w:rFonts w:asciiTheme="minorHAnsi" w:hAnsiTheme="minorHAnsi"/>
          <w:sz w:val="22"/>
          <w:szCs w:val="22"/>
        </w:rPr>
      </w:pPr>
      <w:hyperlink w:anchor="_Toc37883178" w:history="1">
        <w:r w:rsidRPr="0042651B">
          <w:rPr>
            <w:rStyle w:val="Hyperlink"/>
          </w:rPr>
          <w:t>Anchoring toggled off</w:t>
        </w:r>
        <w:r>
          <w:rPr>
            <w:webHidden/>
          </w:rPr>
          <w:tab/>
        </w:r>
        <w:r>
          <w:rPr>
            <w:webHidden/>
          </w:rPr>
          <w:fldChar w:fldCharType="begin"/>
        </w:r>
        <w:r>
          <w:rPr>
            <w:webHidden/>
          </w:rPr>
          <w:instrText xml:space="preserve"> PAGEREF _Toc37883178 \h </w:instrText>
        </w:r>
        <w:r>
          <w:rPr>
            <w:webHidden/>
          </w:rPr>
        </w:r>
        <w:r>
          <w:rPr>
            <w:webHidden/>
          </w:rPr>
          <w:fldChar w:fldCharType="separate"/>
        </w:r>
        <w:r>
          <w:rPr>
            <w:webHidden/>
          </w:rPr>
          <w:t>19</w:t>
        </w:r>
        <w:r>
          <w:rPr>
            <w:webHidden/>
          </w:rPr>
          <w:fldChar w:fldCharType="end"/>
        </w:r>
      </w:hyperlink>
    </w:p>
    <w:p w14:paraId="006FEDBD" w14:textId="55880C91" w:rsidR="003145E0" w:rsidRDefault="003145E0" w:rsidP="00C61C40">
      <w:pPr>
        <w:pStyle w:val="TOC1"/>
        <w:rPr>
          <w:rFonts w:asciiTheme="minorHAnsi" w:hAnsiTheme="minorHAnsi"/>
          <w:sz w:val="22"/>
          <w:szCs w:val="22"/>
        </w:rPr>
      </w:pPr>
      <w:hyperlink w:anchor="_Toc37883179" w:history="1">
        <w:r w:rsidRPr="0042651B">
          <w:rPr>
            <w:rStyle w:val="Hyperlink"/>
          </w:rPr>
          <w:t>Anchoring toggled on</w:t>
        </w:r>
        <w:r>
          <w:rPr>
            <w:webHidden/>
          </w:rPr>
          <w:tab/>
        </w:r>
        <w:r>
          <w:rPr>
            <w:webHidden/>
          </w:rPr>
          <w:fldChar w:fldCharType="begin"/>
        </w:r>
        <w:r>
          <w:rPr>
            <w:webHidden/>
          </w:rPr>
          <w:instrText xml:space="preserve"> PAGEREF _Toc37883179 \h </w:instrText>
        </w:r>
        <w:r>
          <w:rPr>
            <w:webHidden/>
          </w:rPr>
        </w:r>
        <w:r>
          <w:rPr>
            <w:webHidden/>
          </w:rPr>
          <w:fldChar w:fldCharType="separate"/>
        </w:r>
        <w:r>
          <w:rPr>
            <w:webHidden/>
          </w:rPr>
          <w:t>19</w:t>
        </w:r>
        <w:r>
          <w:rPr>
            <w:webHidden/>
          </w:rPr>
          <w:fldChar w:fldCharType="end"/>
        </w:r>
      </w:hyperlink>
    </w:p>
    <w:p w14:paraId="6100129F" w14:textId="2183C27A" w:rsidR="003145E0" w:rsidRDefault="003145E0" w:rsidP="00C61C40">
      <w:pPr>
        <w:pStyle w:val="TOC1"/>
        <w:rPr>
          <w:rFonts w:asciiTheme="minorHAnsi" w:hAnsiTheme="minorHAnsi"/>
          <w:sz w:val="22"/>
          <w:szCs w:val="22"/>
        </w:rPr>
      </w:pPr>
      <w:hyperlink w:anchor="_Toc37883180" w:history="1">
        <w:r w:rsidRPr="0042651B">
          <w:rPr>
            <w:rStyle w:val="Hyperlink"/>
          </w:rPr>
          <w:t>User Case Scenario: Dragging 3 Text Boxes into the each of the 3 sections of the Venn Diagram with anchoring toggled on</w:t>
        </w:r>
        <w:r>
          <w:rPr>
            <w:webHidden/>
          </w:rPr>
          <w:tab/>
        </w:r>
        <w:r>
          <w:rPr>
            <w:webHidden/>
          </w:rPr>
          <w:fldChar w:fldCharType="begin"/>
        </w:r>
        <w:r>
          <w:rPr>
            <w:webHidden/>
          </w:rPr>
          <w:instrText xml:space="preserve"> PAGEREF _Toc37883180 \h </w:instrText>
        </w:r>
        <w:r>
          <w:rPr>
            <w:webHidden/>
          </w:rPr>
        </w:r>
        <w:r>
          <w:rPr>
            <w:webHidden/>
          </w:rPr>
          <w:fldChar w:fldCharType="separate"/>
        </w:r>
        <w:r>
          <w:rPr>
            <w:webHidden/>
          </w:rPr>
          <w:t>19</w:t>
        </w:r>
        <w:r>
          <w:rPr>
            <w:webHidden/>
          </w:rPr>
          <w:fldChar w:fldCharType="end"/>
        </w:r>
      </w:hyperlink>
    </w:p>
    <w:p w14:paraId="5AD748FC" w14:textId="43CB12A3" w:rsidR="003145E0" w:rsidRDefault="003145E0" w:rsidP="00C61C40">
      <w:pPr>
        <w:pStyle w:val="TOC1"/>
        <w:rPr>
          <w:rStyle w:val="Hyperlink"/>
        </w:rPr>
      </w:pPr>
      <w:hyperlink w:anchor="_Toc37883181" w:history="1">
        <w:r w:rsidRPr="0042651B">
          <w:rPr>
            <w:rStyle w:val="Hyperlink"/>
          </w:rPr>
          <w:t>User Case Scenario</w:t>
        </w:r>
        <w:r w:rsidRPr="0042651B">
          <w:rPr>
            <w:rStyle w:val="Hyperlink"/>
          </w:rPr>
          <w:t>:</w:t>
        </w:r>
        <w:r w:rsidRPr="0042651B">
          <w:rPr>
            <w:rStyle w:val="Hyperlink"/>
          </w:rPr>
          <w:t xml:space="preserve"> Taking a screenshot</w:t>
        </w:r>
        <w:r>
          <w:rPr>
            <w:webHidden/>
          </w:rPr>
          <w:tab/>
        </w:r>
        <w:r>
          <w:rPr>
            <w:webHidden/>
          </w:rPr>
          <w:fldChar w:fldCharType="begin"/>
        </w:r>
        <w:r>
          <w:rPr>
            <w:webHidden/>
          </w:rPr>
          <w:instrText xml:space="preserve"> PAGEREF _Toc37883181 \h </w:instrText>
        </w:r>
        <w:r>
          <w:rPr>
            <w:webHidden/>
          </w:rPr>
        </w:r>
        <w:r>
          <w:rPr>
            <w:webHidden/>
          </w:rPr>
          <w:fldChar w:fldCharType="separate"/>
        </w:r>
        <w:r>
          <w:rPr>
            <w:webHidden/>
          </w:rPr>
          <w:t>22</w:t>
        </w:r>
        <w:r>
          <w:rPr>
            <w:webHidden/>
          </w:rPr>
          <w:fldChar w:fldCharType="end"/>
        </w:r>
      </w:hyperlink>
    </w:p>
    <w:p w14:paraId="5CFBAFFE" w14:textId="3A98ED46" w:rsidR="00B26FBF" w:rsidRPr="00C61C40" w:rsidRDefault="00B26FBF" w:rsidP="00C61C40">
      <w:pPr>
        <w:pStyle w:val="TOC1"/>
      </w:pPr>
      <w:r w:rsidRPr="00C61C40">
        <w:t>Using the Multi-Selection options</w:t>
      </w:r>
      <w:r w:rsidRPr="00C61C40">
        <w:t>………………………………..24</w:t>
      </w:r>
    </w:p>
    <w:p w14:paraId="6096D88C" w14:textId="77777777" w:rsidR="00B26FBF" w:rsidRPr="00B26FBF" w:rsidRDefault="00B26FBF" w:rsidP="00C61C40">
      <w:pPr>
        <w:pStyle w:val="TOC1"/>
        <w:rPr>
          <w:rStyle w:val="Hyperlink"/>
        </w:rPr>
      </w:pPr>
    </w:p>
    <w:p w14:paraId="4C373C2B" w14:textId="77777777" w:rsidR="00B26FBF" w:rsidRDefault="00B26FBF" w:rsidP="00C61C40">
      <w:pPr>
        <w:pStyle w:val="TOC1"/>
      </w:pPr>
    </w:p>
    <w:p w14:paraId="0848DB2D" w14:textId="1017CE15" w:rsidR="005F6105" w:rsidRPr="003D2659" w:rsidRDefault="002D4C6B" w:rsidP="00C61C40">
      <w:pPr>
        <w:pStyle w:val="TOCBase"/>
        <w:sectPr w:rsidR="005F6105" w:rsidRPr="003D2659" w:rsidSect="007A3843">
          <w:type w:val="continuous"/>
          <w:pgSz w:w="12240" w:h="15840" w:code="1"/>
          <w:pgMar w:top="1800" w:right="2040" w:bottom="1440" w:left="2280" w:header="960" w:footer="960" w:gutter="0"/>
          <w:cols w:space="720"/>
        </w:sectPr>
      </w:pPr>
      <w:r>
        <w:fldChar w:fldCharType="end"/>
      </w:r>
    </w:p>
    <w:p w14:paraId="742F5B62" w14:textId="77777777" w:rsidR="005F6105" w:rsidRDefault="005F6105">
      <w:pPr>
        <w:sectPr w:rsidR="005F6105" w:rsidSect="007A3843">
          <w:headerReference w:type="default" r:id="rId11"/>
          <w:footerReference w:type="default" r:id="rId12"/>
          <w:headerReference w:type="first" r:id="rId13"/>
          <w:footerReference w:type="first" r:id="rId14"/>
          <w:pgSz w:w="12240" w:h="15840" w:code="1"/>
          <w:pgMar w:top="1800" w:right="1200" w:bottom="1440" w:left="1200" w:header="960" w:footer="960" w:gutter="0"/>
          <w:pgNumType w:start="1"/>
          <w:cols w:space="360"/>
        </w:sectPr>
      </w:pPr>
    </w:p>
    <w:p w14:paraId="31DF732B" w14:textId="77965883" w:rsidR="002C39DA" w:rsidRDefault="002C39DA" w:rsidP="009A645C">
      <w:pPr>
        <w:pStyle w:val="Heading1"/>
        <w:rPr>
          <w:sz w:val="40"/>
          <w:szCs w:val="40"/>
        </w:rPr>
      </w:pPr>
      <w:bookmarkStart w:id="1" w:name="_Toc37883148"/>
      <w:r w:rsidRPr="009A645C">
        <w:rPr>
          <w:sz w:val="40"/>
          <w:szCs w:val="40"/>
        </w:rPr>
        <w:t xml:space="preserve">Running the application on different </w:t>
      </w:r>
      <w:r w:rsidR="00987231">
        <w:rPr>
          <w:sz w:val="40"/>
          <w:szCs w:val="40"/>
        </w:rPr>
        <w:t>O</w:t>
      </w:r>
      <w:r w:rsidRPr="009A645C">
        <w:rPr>
          <w:sz w:val="40"/>
          <w:szCs w:val="40"/>
        </w:rPr>
        <w:t>perating Systems</w:t>
      </w:r>
      <w:bookmarkEnd w:id="1"/>
    </w:p>
    <w:p w14:paraId="68B7503D" w14:textId="0CFB3780" w:rsidR="00987231" w:rsidRPr="00987231" w:rsidRDefault="00987231" w:rsidP="00987231">
      <w:pPr>
        <w:pStyle w:val="BodyText"/>
      </w:pPr>
      <w:r>
        <w:t>Java must be installed on any OS to run this application.</w:t>
      </w:r>
    </w:p>
    <w:p w14:paraId="3592950E" w14:textId="5B76A51A" w:rsidR="002C39DA" w:rsidRDefault="002C39DA" w:rsidP="009A645C">
      <w:pPr>
        <w:pStyle w:val="Heading1"/>
      </w:pPr>
      <w:bookmarkStart w:id="2" w:name="_Toc33380629"/>
      <w:bookmarkStart w:id="3" w:name="_Toc37883149"/>
      <w:r>
        <w:t>Linux</w:t>
      </w:r>
      <w:bookmarkEnd w:id="2"/>
      <w:bookmarkEnd w:id="3"/>
    </w:p>
    <w:p w14:paraId="71A8CC4E" w14:textId="3978CC20" w:rsidR="00E257E8" w:rsidRDefault="00E257E8" w:rsidP="009A645C">
      <w:pPr>
        <w:pStyle w:val="BodyText"/>
        <w:jc w:val="left"/>
      </w:pPr>
      <w:r>
        <w:t>To run the VennApplication.jar on a Linux Operating System:</w:t>
      </w:r>
    </w:p>
    <w:p w14:paraId="6A3BB0AE" w14:textId="1E8BCDEF" w:rsidR="00E257E8" w:rsidRDefault="00E257E8" w:rsidP="006D13E7">
      <w:pPr>
        <w:pStyle w:val="BodyText"/>
        <w:numPr>
          <w:ilvl w:val="0"/>
          <w:numId w:val="3"/>
        </w:numPr>
        <w:jc w:val="left"/>
      </w:pPr>
      <w:r>
        <w:t>Open the terminal with CTRL + ALT + T.</w:t>
      </w:r>
    </w:p>
    <w:p w14:paraId="74681BF1" w14:textId="31FEAF61" w:rsidR="00E257E8" w:rsidRDefault="00E257E8" w:rsidP="006D13E7">
      <w:pPr>
        <w:pStyle w:val="BodyText"/>
        <w:numPr>
          <w:ilvl w:val="0"/>
          <w:numId w:val="3"/>
        </w:numPr>
        <w:jc w:val="left"/>
      </w:pPr>
      <w:r>
        <w:t>Change directory to where the .</w:t>
      </w:r>
      <w:r w:rsidRPr="00E257E8">
        <w:rPr>
          <w:b/>
        </w:rPr>
        <w:t>jar</w:t>
      </w:r>
      <w:r>
        <w:rPr>
          <w:b/>
        </w:rPr>
        <w:t xml:space="preserve"> </w:t>
      </w:r>
      <w:r>
        <w:t>file is located.</w:t>
      </w:r>
    </w:p>
    <w:p w14:paraId="129AFAF3" w14:textId="28362D24" w:rsidR="00E257E8" w:rsidRPr="00E257E8" w:rsidRDefault="00E257E8" w:rsidP="006D13E7">
      <w:pPr>
        <w:pStyle w:val="BodyText"/>
        <w:numPr>
          <w:ilvl w:val="0"/>
          <w:numId w:val="3"/>
        </w:numPr>
        <w:jc w:val="left"/>
      </w:pPr>
      <w:r>
        <w:t xml:space="preserve">Type the following command on the terminal: java </w:t>
      </w:r>
      <w:r w:rsidR="00D249BE">
        <w:t>-</w:t>
      </w:r>
      <w:r>
        <w:t xml:space="preserve">jar VennApplication.jar &amp; in order to run the </w:t>
      </w:r>
      <w:r w:rsidRPr="00E257E8">
        <w:rPr>
          <w:b/>
        </w:rPr>
        <w:t>jar</w:t>
      </w:r>
      <w:r>
        <w:rPr>
          <w:b/>
        </w:rPr>
        <w:t xml:space="preserve"> </w:t>
      </w:r>
      <w:r>
        <w:t>application in the background.</w:t>
      </w:r>
    </w:p>
    <w:p w14:paraId="683E6477" w14:textId="580B8D6D" w:rsidR="00E257E8" w:rsidRDefault="002C39DA" w:rsidP="009A645C">
      <w:pPr>
        <w:pStyle w:val="Heading1"/>
      </w:pPr>
      <w:bookmarkStart w:id="4" w:name="_Toc33380630"/>
      <w:bookmarkStart w:id="5" w:name="_Toc37883150"/>
      <w:r>
        <w:t>Window</w:t>
      </w:r>
      <w:r w:rsidR="00E257E8">
        <w:t>s</w:t>
      </w:r>
      <w:bookmarkEnd w:id="4"/>
      <w:bookmarkEnd w:id="5"/>
    </w:p>
    <w:p w14:paraId="4E3D7673" w14:textId="70FB6E07" w:rsidR="00E257E8" w:rsidRDefault="00E257E8" w:rsidP="009A645C">
      <w:pPr>
        <w:pStyle w:val="BodyText"/>
        <w:jc w:val="left"/>
      </w:pPr>
      <w:r>
        <w:t>Running the VennApplication.jar is relatively simple:</w:t>
      </w:r>
    </w:p>
    <w:p w14:paraId="78B90271" w14:textId="2748EF79" w:rsidR="00E257E8" w:rsidRDefault="00E257E8" w:rsidP="006D13E7">
      <w:pPr>
        <w:pStyle w:val="BodyText"/>
        <w:numPr>
          <w:ilvl w:val="0"/>
          <w:numId w:val="4"/>
        </w:numPr>
        <w:jc w:val="left"/>
      </w:pPr>
      <w:r>
        <w:t>Open the directory where the VennApplication.jar is located</w:t>
      </w:r>
      <w:r w:rsidR="009A645C">
        <w:t>.</w:t>
      </w:r>
    </w:p>
    <w:p w14:paraId="4FFF5596" w14:textId="0CC31FD8" w:rsidR="00E257E8" w:rsidRPr="00E257E8" w:rsidRDefault="00E257E8" w:rsidP="006D13E7">
      <w:pPr>
        <w:pStyle w:val="BodyText"/>
        <w:numPr>
          <w:ilvl w:val="0"/>
          <w:numId w:val="4"/>
        </w:numPr>
        <w:jc w:val="left"/>
      </w:pPr>
      <w:r>
        <w:t xml:space="preserve">Double-Click on the </w:t>
      </w:r>
      <w:r w:rsidRPr="00E257E8">
        <w:rPr>
          <w:b/>
        </w:rPr>
        <w:t>VennApplication.jar</w:t>
      </w:r>
      <w:r>
        <w:t>, and a new window with the application will pop-up</w:t>
      </w:r>
      <w:r w:rsidR="009A645C">
        <w:t>.</w:t>
      </w:r>
    </w:p>
    <w:p w14:paraId="6DBEF99D" w14:textId="3FB04625" w:rsidR="002C39DA" w:rsidRDefault="00E257E8" w:rsidP="009A645C">
      <w:pPr>
        <w:pStyle w:val="Heading1"/>
      </w:pPr>
      <w:bookmarkStart w:id="6" w:name="_Toc33380631"/>
      <w:bookmarkStart w:id="7" w:name="_Toc37883151"/>
      <w:r>
        <w:t>Mac OS</w:t>
      </w:r>
      <w:bookmarkEnd w:id="6"/>
      <w:bookmarkEnd w:id="7"/>
    </w:p>
    <w:p w14:paraId="7825B740" w14:textId="77B30880" w:rsidR="00807486" w:rsidRPr="00807486" w:rsidRDefault="00807486" w:rsidP="006D13E7">
      <w:pPr>
        <w:pStyle w:val="ListParagraph"/>
        <w:numPr>
          <w:ilvl w:val="0"/>
          <w:numId w:val="6"/>
        </w:numPr>
        <w:rPr>
          <w:rFonts w:ascii="Garamond" w:hAnsi="Garamond"/>
          <w:spacing w:val="-5"/>
          <w:sz w:val="24"/>
        </w:rPr>
      </w:pPr>
      <w:r w:rsidRPr="00807486">
        <w:rPr>
          <w:rFonts w:ascii="Garamond" w:hAnsi="Garamond"/>
          <w:spacing w:val="-5"/>
          <w:sz w:val="24"/>
        </w:rPr>
        <w:t>Open the directory where the VennApplication.jar is located</w:t>
      </w:r>
      <w:r>
        <w:rPr>
          <w:rFonts w:ascii="Garamond" w:hAnsi="Garamond"/>
          <w:spacing w:val="-5"/>
          <w:sz w:val="24"/>
        </w:rPr>
        <w:t>.</w:t>
      </w:r>
    </w:p>
    <w:p w14:paraId="687FC38B" w14:textId="6B91A68F" w:rsidR="00002E2C" w:rsidRPr="00807486" w:rsidRDefault="00807486" w:rsidP="006D13E7">
      <w:pPr>
        <w:pStyle w:val="ListParagraph"/>
        <w:numPr>
          <w:ilvl w:val="0"/>
          <w:numId w:val="6"/>
        </w:numPr>
        <w:rPr>
          <w:rFonts w:ascii="Garamond" w:hAnsi="Garamond"/>
          <w:spacing w:val="-5"/>
          <w:sz w:val="24"/>
        </w:rPr>
      </w:pPr>
      <w:r w:rsidRPr="00807486">
        <w:rPr>
          <w:rFonts w:ascii="Garamond" w:hAnsi="Garamond"/>
          <w:spacing w:val="-5"/>
          <w:sz w:val="24"/>
        </w:rPr>
        <w:t>Right-click the VennApplication.jar, choose open with/jar Launcher, the application will pop-up</w:t>
      </w:r>
      <w:r>
        <w:rPr>
          <w:rFonts w:ascii="Garamond" w:hAnsi="Garamond"/>
          <w:spacing w:val="-5"/>
          <w:sz w:val="24"/>
        </w:rPr>
        <w:t>.</w:t>
      </w:r>
    </w:p>
    <w:p w14:paraId="2C2A138E" w14:textId="54DD6237" w:rsidR="00E257E8" w:rsidRDefault="00D234D2" w:rsidP="00407E3E">
      <w:pPr>
        <w:pStyle w:val="BodyText"/>
        <w:jc w:val="left"/>
      </w:pPr>
      <w:r w:rsidRPr="00D234D2">
        <w:rPr>
          <w:noProof/>
        </w:rPr>
        <w:lastRenderedPageBreak/>
        <w:drawing>
          <wp:inline distT="0" distB="0" distL="0" distR="0" wp14:anchorId="5A99E1B2" wp14:editId="7DA2427B">
            <wp:extent cx="4883150" cy="2605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3150" cy="2605405"/>
                    </a:xfrm>
                    <a:prstGeom prst="rect">
                      <a:avLst/>
                    </a:prstGeom>
                  </pic:spPr>
                </pic:pic>
              </a:graphicData>
            </a:graphic>
          </wp:inline>
        </w:drawing>
      </w:r>
    </w:p>
    <w:p w14:paraId="6595E962" w14:textId="31D582F5" w:rsidR="00E257E8" w:rsidRDefault="00E257E8" w:rsidP="00E257E8">
      <w:pPr>
        <w:pStyle w:val="BodyText"/>
      </w:pPr>
      <w:r>
        <w:t>Fig: Default state of the Venn</w:t>
      </w:r>
      <w:r w:rsidR="00744F74">
        <w:t xml:space="preserve"> </w:t>
      </w:r>
      <w:r>
        <w:t>Application after being executed for the first time</w:t>
      </w:r>
    </w:p>
    <w:p w14:paraId="6ABF6C1E" w14:textId="3BC6A310" w:rsidR="00367D84" w:rsidRDefault="00367D84" w:rsidP="00E257E8">
      <w:pPr>
        <w:pStyle w:val="BodyText"/>
      </w:pPr>
    </w:p>
    <w:p w14:paraId="4E6A7E12" w14:textId="66734989" w:rsidR="00BD6E6C" w:rsidRDefault="00BD6E6C" w:rsidP="00E257E8">
      <w:pPr>
        <w:pStyle w:val="BodyText"/>
      </w:pPr>
    </w:p>
    <w:p w14:paraId="6FD8F42B" w14:textId="711C08EF" w:rsidR="00BD6E6C" w:rsidRDefault="00BD6E6C" w:rsidP="00E257E8">
      <w:pPr>
        <w:pStyle w:val="BodyText"/>
      </w:pPr>
    </w:p>
    <w:p w14:paraId="5B8FA7A4" w14:textId="311F314B" w:rsidR="00BD6E6C" w:rsidRDefault="00BD6E6C" w:rsidP="00E257E8">
      <w:pPr>
        <w:pStyle w:val="BodyText"/>
      </w:pPr>
    </w:p>
    <w:p w14:paraId="14B2E79C" w14:textId="2E6C0B96" w:rsidR="00BD6E6C" w:rsidRDefault="00BD6E6C" w:rsidP="00E257E8">
      <w:pPr>
        <w:pStyle w:val="BodyText"/>
      </w:pPr>
    </w:p>
    <w:p w14:paraId="2E4CEDF4" w14:textId="2F61C491" w:rsidR="00BD6E6C" w:rsidRDefault="00BD6E6C" w:rsidP="00E257E8">
      <w:pPr>
        <w:pStyle w:val="BodyText"/>
      </w:pPr>
    </w:p>
    <w:p w14:paraId="54BEC73E" w14:textId="77777777" w:rsidR="00B90273" w:rsidRDefault="00B90273" w:rsidP="00E257E8">
      <w:pPr>
        <w:pStyle w:val="BodyText"/>
      </w:pPr>
    </w:p>
    <w:p w14:paraId="3B799DBA" w14:textId="505DC441" w:rsidR="00367D84" w:rsidRDefault="00367D84" w:rsidP="00E257E8">
      <w:pPr>
        <w:pStyle w:val="BodyText"/>
      </w:pPr>
    </w:p>
    <w:p w14:paraId="383EE24E" w14:textId="0CE162B7" w:rsidR="00367D84" w:rsidRDefault="00367D84" w:rsidP="00E257E8">
      <w:pPr>
        <w:pStyle w:val="BodyText"/>
      </w:pPr>
    </w:p>
    <w:p w14:paraId="316C6AAF" w14:textId="03B8195C" w:rsidR="00367D84" w:rsidRDefault="00367D84" w:rsidP="00E257E8">
      <w:pPr>
        <w:pStyle w:val="BodyText"/>
      </w:pPr>
    </w:p>
    <w:p w14:paraId="48B18ADB" w14:textId="77777777" w:rsidR="00367D84" w:rsidRDefault="00367D84" w:rsidP="00E257E8">
      <w:pPr>
        <w:pStyle w:val="BodyText"/>
      </w:pPr>
    </w:p>
    <w:p w14:paraId="400A8307" w14:textId="44B16524" w:rsidR="00002E2C" w:rsidRPr="009A645C" w:rsidRDefault="00002E2C" w:rsidP="00DA28BB">
      <w:pPr>
        <w:pStyle w:val="Heading1"/>
        <w:rPr>
          <w:sz w:val="40"/>
          <w:szCs w:val="40"/>
        </w:rPr>
      </w:pPr>
      <w:bookmarkStart w:id="8" w:name="_Toc35154378"/>
      <w:bookmarkStart w:id="9" w:name="_Toc35154901"/>
      <w:bookmarkStart w:id="10" w:name="_Toc36023000"/>
      <w:bookmarkStart w:id="11" w:name="_Toc37883152"/>
      <w:r w:rsidRPr="009A645C">
        <w:rPr>
          <w:sz w:val="40"/>
          <w:szCs w:val="40"/>
        </w:rPr>
        <w:lastRenderedPageBreak/>
        <w:t>Customizing Titles</w:t>
      </w:r>
      <w:bookmarkEnd w:id="11"/>
    </w:p>
    <w:p w14:paraId="4562D640" w14:textId="19CBF1DE" w:rsidR="005F6105" w:rsidRPr="005E173E" w:rsidRDefault="005F6105" w:rsidP="00DA28BB">
      <w:pPr>
        <w:pStyle w:val="Heading1"/>
      </w:pPr>
      <w:bookmarkStart w:id="12" w:name="_Toc33380633"/>
      <w:bookmarkStart w:id="13" w:name="_Toc37883153"/>
      <w:r w:rsidRPr="005E173E">
        <w:t xml:space="preserve">How to Customize </w:t>
      </w:r>
      <w:bookmarkEnd w:id="8"/>
      <w:bookmarkEnd w:id="9"/>
      <w:bookmarkEnd w:id="10"/>
      <w:r w:rsidR="004B74F5" w:rsidRPr="005E173E">
        <w:t>the Title of the Venn Diagram</w:t>
      </w:r>
      <w:bookmarkEnd w:id="12"/>
      <w:bookmarkEnd w:id="13"/>
    </w:p>
    <w:p w14:paraId="214F1F68" w14:textId="2B81754A" w:rsidR="004B74F5" w:rsidRPr="005E173E" w:rsidRDefault="004B74F5" w:rsidP="009A645C">
      <w:pPr>
        <w:pStyle w:val="BodyText"/>
        <w:jc w:val="left"/>
      </w:pPr>
      <w:r w:rsidRPr="005E173E">
        <w:t xml:space="preserve">1. Move the mouse cursor above the default Title located at the top of the </w:t>
      </w:r>
      <w:r w:rsidR="00322330" w:rsidRPr="005E173E">
        <w:t>user interface</w:t>
      </w:r>
      <w:r w:rsidRPr="005E173E">
        <w:t>.</w:t>
      </w:r>
    </w:p>
    <w:p w14:paraId="73748E94" w14:textId="032F6E7C" w:rsidR="004B74F5" w:rsidRPr="005E173E" w:rsidRDefault="004B74F5" w:rsidP="009A645C">
      <w:pPr>
        <w:pStyle w:val="BodyText"/>
        <w:jc w:val="left"/>
      </w:pPr>
      <w:r w:rsidRPr="005E173E">
        <w:t xml:space="preserve">2. </w:t>
      </w:r>
      <w:r w:rsidR="00D234D2">
        <w:t>Right</w:t>
      </w:r>
      <w:r w:rsidR="00322330" w:rsidRPr="005E173E">
        <w:t xml:space="preserve"> Click on the title with the mouse cursor</w:t>
      </w:r>
      <w:r w:rsidRPr="005E173E">
        <w:t>.</w:t>
      </w:r>
    </w:p>
    <w:p w14:paraId="411DB6C7" w14:textId="1D55C0D5" w:rsidR="00DA0E55" w:rsidRPr="005E173E" w:rsidRDefault="004B74F5" w:rsidP="00DA0E55">
      <w:pPr>
        <w:pStyle w:val="BodyText"/>
        <w:jc w:val="left"/>
      </w:pPr>
      <w:r w:rsidRPr="005E173E">
        <w:t xml:space="preserve">3. </w:t>
      </w:r>
      <w:r w:rsidR="00322330" w:rsidRPr="005E173E">
        <w:t>A Text Editor Interface will open where you can ch</w:t>
      </w:r>
      <w:r w:rsidR="00DA1D2A">
        <w:t xml:space="preserve">ange the text to your preferred </w:t>
      </w:r>
      <w:r w:rsidR="00322330" w:rsidRPr="005E173E">
        <w:t>title</w:t>
      </w:r>
      <w:r w:rsidRPr="005E173E">
        <w:t>.</w:t>
      </w:r>
      <w:r w:rsidR="00DA0E55">
        <w:t xml:space="preserve"> </w:t>
      </w:r>
    </w:p>
    <w:p w14:paraId="7BC22E90" w14:textId="471F7F14" w:rsidR="005F6105" w:rsidRPr="005E173E" w:rsidRDefault="004B74F5" w:rsidP="009A645C">
      <w:pPr>
        <w:pStyle w:val="BodyText"/>
        <w:jc w:val="left"/>
      </w:pPr>
      <w:r w:rsidRPr="005E173E">
        <w:t xml:space="preserve">4. </w:t>
      </w:r>
      <w:r w:rsidR="00322330" w:rsidRPr="005E173E">
        <w:t>Click ‘</w:t>
      </w:r>
      <w:r w:rsidR="00993534">
        <w:t>OK</w:t>
      </w:r>
      <w:r w:rsidR="00322330" w:rsidRPr="005E173E">
        <w:t>’</w:t>
      </w:r>
      <w:r w:rsidRPr="005E173E">
        <w:t>.</w:t>
      </w:r>
    </w:p>
    <w:p w14:paraId="13BA4C8C" w14:textId="680D784F" w:rsidR="00322330" w:rsidRPr="005E173E" w:rsidRDefault="00340D5E" w:rsidP="009A645C">
      <w:pPr>
        <w:pStyle w:val="Heading1"/>
        <w:rPr>
          <w:sz w:val="24"/>
          <w:szCs w:val="24"/>
        </w:rPr>
      </w:pPr>
      <w:r>
        <w:rPr>
          <w:sz w:val="24"/>
          <w:szCs w:val="24"/>
        </w:rPr>
        <w:tab/>
      </w:r>
      <w:bookmarkStart w:id="14" w:name="_Toc33380634"/>
      <w:bookmarkStart w:id="15" w:name="_Toc33380897"/>
      <w:bookmarkStart w:id="16" w:name="_Toc37883154"/>
      <w:r w:rsidR="00592821" w:rsidRPr="005E173E">
        <w:rPr>
          <w:sz w:val="24"/>
          <w:szCs w:val="24"/>
        </w:rPr>
        <w:t xml:space="preserve">User </w:t>
      </w:r>
      <w:r w:rsidR="00592821">
        <w:rPr>
          <w:sz w:val="24"/>
          <w:szCs w:val="24"/>
        </w:rPr>
        <w:t>Case Scenario</w:t>
      </w:r>
      <w:r w:rsidR="00592821" w:rsidRPr="005E173E">
        <w:rPr>
          <w:sz w:val="24"/>
          <w:szCs w:val="24"/>
        </w:rPr>
        <w:t xml:space="preserve">: </w:t>
      </w:r>
      <w:r w:rsidR="00D45D68">
        <w:rPr>
          <w:sz w:val="24"/>
          <w:szCs w:val="24"/>
        </w:rPr>
        <w:t>Changing</w:t>
      </w:r>
      <w:r w:rsidR="00322330" w:rsidRPr="005E173E">
        <w:rPr>
          <w:sz w:val="24"/>
          <w:szCs w:val="24"/>
        </w:rPr>
        <w:t xml:space="preserve"> the title </w:t>
      </w:r>
      <w:r w:rsidR="00D45D68">
        <w:rPr>
          <w:sz w:val="24"/>
          <w:szCs w:val="24"/>
        </w:rPr>
        <w:t xml:space="preserve">to </w:t>
      </w:r>
      <w:r w:rsidR="00322330" w:rsidRPr="005E173E">
        <w:rPr>
          <w:sz w:val="24"/>
          <w:szCs w:val="24"/>
        </w:rPr>
        <w:t>“</w:t>
      </w:r>
      <w:r w:rsidR="00D45D68">
        <w:rPr>
          <w:sz w:val="24"/>
          <w:szCs w:val="24"/>
        </w:rPr>
        <w:t xml:space="preserve">My </w:t>
      </w:r>
      <w:r w:rsidR="00322330" w:rsidRPr="005E173E">
        <w:rPr>
          <w:sz w:val="24"/>
          <w:szCs w:val="24"/>
        </w:rPr>
        <w:t>Venn Diagram”</w:t>
      </w:r>
      <w:bookmarkEnd w:id="14"/>
      <w:bookmarkEnd w:id="15"/>
      <w:bookmarkEnd w:id="16"/>
    </w:p>
    <w:p w14:paraId="1715F57C" w14:textId="7A1D3E7B" w:rsidR="00322330" w:rsidRPr="005E173E" w:rsidRDefault="00340D5E" w:rsidP="009A645C">
      <w:pPr>
        <w:pStyle w:val="BodyText"/>
        <w:jc w:val="left"/>
      </w:pPr>
      <w:r>
        <w:tab/>
      </w:r>
      <w:r w:rsidR="00322330" w:rsidRPr="005E173E">
        <w:t xml:space="preserve">1. Move the mouse cursor above the </w:t>
      </w:r>
      <w:r w:rsidR="00D45D68">
        <w:t>t</w:t>
      </w:r>
      <w:r w:rsidR="00322330" w:rsidRPr="005E173E">
        <w:t xml:space="preserve">itle located at the top of the user </w:t>
      </w:r>
      <w:r>
        <w:tab/>
      </w:r>
      <w:r w:rsidR="00322330" w:rsidRPr="005E173E">
        <w:t>interface.</w:t>
      </w:r>
    </w:p>
    <w:p w14:paraId="72463D55" w14:textId="4E2B9215" w:rsidR="003B7F79" w:rsidRDefault="00340D5E" w:rsidP="009A645C">
      <w:pPr>
        <w:pStyle w:val="BodyText"/>
        <w:jc w:val="left"/>
      </w:pPr>
      <w:r>
        <w:tab/>
      </w:r>
      <w:r w:rsidR="00322330" w:rsidRPr="005E173E">
        <w:t xml:space="preserve">2. </w:t>
      </w:r>
      <w:r w:rsidR="00D234D2">
        <w:t>Right</w:t>
      </w:r>
      <w:r w:rsidR="00322330" w:rsidRPr="005E173E">
        <w:t xml:space="preserve"> Click on the title with the mouse cursor.</w:t>
      </w:r>
    </w:p>
    <w:p w14:paraId="3EE721D7" w14:textId="72796EBF" w:rsidR="00322330" w:rsidRDefault="00340D5E" w:rsidP="009A645C">
      <w:pPr>
        <w:pStyle w:val="BodyText"/>
        <w:jc w:val="left"/>
      </w:pPr>
      <w:r>
        <w:tab/>
      </w:r>
      <w:r w:rsidR="00322330" w:rsidRPr="005E173E">
        <w:t xml:space="preserve">3. A Text Editor Interface will open, change the text box to “Venn Diagram </w:t>
      </w:r>
      <w:r>
        <w:tab/>
      </w:r>
      <w:r w:rsidR="00322330" w:rsidRPr="005E173E">
        <w:t>Demo”.</w:t>
      </w:r>
    </w:p>
    <w:p w14:paraId="379A87CE" w14:textId="5698478B" w:rsidR="003B7F79" w:rsidRDefault="00D234D2" w:rsidP="00322330">
      <w:pPr>
        <w:pStyle w:val="BodyText"/>
      </w:pPr>
      <w:r w:rsidRPr="00D234D2">
        <w:rPr>
          <w:noProof/>
          <w:lang w:val="en-US" w:eastAsia="en-US"/>
        </w:rPr>
        <w:drawing>
          <wp:inline distT="0" distB="0" distL="0" distR="0" wp14:anchorId="2583709C" wp14:editId="6D00E684">
            <wp:extent cx="4883150" cy="2595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150" cy="2595245"/>
                    </a:xfrm>
                    <a:prstGeom prst="rect">
                      <a:avLst/>
                    </a:prstGeom>
                  </pic:spPr>
                </pic:pic>
              </a:graphicData>
            </a:graphic>
          </wp:inline>
        </w:drawing>
      </w:r>
    </w:p>
    <w:p w14:paraId="4B99D579" w14:textId="79EF2FF0" w:rsidR="003B7F79" w:rsidRPr="005E173E" w:rsidRDefault="003B7F79" w:rsidP="00322330">
      <w:pPr>
        <w:pStyle w:val="BodyText"/>
      </w:pPr>
      <w:r>
        <w:t xml:space="preserve">Fig: After </w:t>
      </w:r>
      <w:r w:rsidR="00D234D2">
        <w:t>right</w:t>
      </w:r>
      <w:r>
        <w:t>-clicking on the default “Title”</w:t>
      </w:r>
    </w:p>
    <w:p w14:paraId="4409FBFD" w14:textId="7C5691E3" w:rsidR="00322330" w:rsidRDefault="00340D5E" w:rsidP="00322330">
      <w:pPr>
        <w:pStyle w:val="BodyText"/>
      </w:pPr>
      <w:r>
        <w:tab/>
      </w:r>
      <w:r w:rsidR="003B7F79">
        <w:t>4. Click ‘OK</w:t>
      </w:r>
      <w:r w:rsidR="00322330" w:rsidRPr="005E173E">
        <w:t>’.</w:t>
      </w:r>
    </w:p>
    <w:p w14:paraId="2027A54E" w14:textId="42AE0E0B" w:rsidR="003B7F79" w:rsidRDefault="00D234D2" w:rsidP="00322330">
      <w:pPr>
        <w:pStyle w:val="BodyText"/>
      </w:pPr>
      <w:r w:rsidRPr="00D234D2">
        <w:rPr>
          <w:noProof/>
        </w:rPr>
        <w:lastRenderedPageBreak/>
        <w:drawing>
          <wp:inline distT="0" distB="0" distL="0" distR="0" wp14:anchorId="2EF5F0BA" wp14:editId="0C01F8AF">
            <wp:extent cx="4883150" cy="2597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3150" cy="2597785"/>
                    </a:xfrm>
                    <a:prstGeom prst="rect">
                      <a:avLst/>
                    </a:prstGeom>
                  </pic:spPr>
                </pic:pic>
              </a:graphicData>
            </a:graphic>
          </wp:inline>
        </w:drawing>
      </w:r>
    </w:p>
    <w:p w14:paraId="57468B7F" w14:textId="55621A7B" w:rsidR="00DA1D2A" w:rsidRDefault="003B7F79" w:rsidP="00DA1D2A">
      <w:pPr>
        <w:pStyle w:val="BodyText"/>
      </w:pPr>
      <w:r>
        <w:t>Fig: New title name taking effect after clicking “OK”</w:t>
      </w:r>
      <w:bookmarkStart w:id="17" w:name="_Toc35154380"/>
      <w:bookmarkStart w:id="18" w:name="_Toc35154903"/>
      <w:bookmarkStart w:id="19" w:name="_Toc36023002"/>
    </w:p>
    <w:p w14:paraId="6A3CA482" w14:textId="059B62CC" w:rsidR="00002E2C" w:rsidRDefault="00002E2C" w:rsidP="00DA1D2A">
      <w:pPr>
        <w:pStyle w:val="BodyText"/>
      </w:pPr>
    </w:p>
    <w:p w14:paraId="3529CCB4" w14:textId="2071FC29" w:rsidR="00002E2C" w:rsidRDefault="00002E2C" w:rsidP="00DA1D2A">
      <w:pPr>
        <w:pStyle w:val="BodyText"/>
      </w:pPr>
    </w:p>
    <w:p w14:paraId="4FE373A8" w14:textId="5B2552D2" w:rsidR="00EA62E1" w:rsidRDefault="00EA62E1" w:rsidP="00DA1D2A">
      <w:pPr>
        <w:pStyle w:val="BodyText"/>
      </w:pPr>
    </w:p>
    <w:p w14:paraId="41E71888" w14:textId="77777777" w:rsidR="00EA62E1" w:rsidRDefault="00EA62E1" w:rsidP="00DA1D2A">
      <w:pPr>
        <w:pStyle w:val="BodyText"/>
      </w:pPr>
    </w:p>
    <w:p w14:paraId="527A9AC0" w14:textId="7979AD1D" w:rsidR="00002E2C" w:rsidRDefault="00002E2C" w:rsidP="00DA1D2A">
      <w:pPr>
        <w:pStyle w:val="BodyText"/>
      </w:pPr>
    </w:p>
    <w:p w14:paraId="4BF338A1" w14:textId="494318D6" w:rsidR="00BA7FB4" w:rsidRDefault="00BA7FB4" w:rsidP="00DA1D2A">
      <w:pPr>
        <w:pStyle w:val="BodyText"/>
      </w:pPr>
    </w:p>
    <w:p w14:paraId="2E1CAB3A" w14:textId="3CBFCA31" w:rsidR="00BA7FB4" w:rsidRDefault="00BA7FB4" w:rsidP="00DA1D2A">
      <w:pPr>
        <w:pStyle w:val="BodyText"/>
      </w:pPr>
    </w:p>
    <w:p w14:paraId="24BC9DFB" w14:textId="088379DD" w:rsidR="00BA7FB4" w:rsidRDefault="00BA7FB4" w:rsidP="00DA1D2A">
      <w:pPr>
        <w:pStyle w:val="BodyText"/>
      </w:pPr>
    </w:p>
    <w:p w14:paraId="36E6CC62" w14:textId="220BF49E" w:rsidR="00BA7FB4" w:rsidRDefault="00BA7FB4" w:rsidP="00DA1D2A">
      <w:pPr>
        <w:pStyle w:val="BodyText"/>
      </w:pPr>
    </w:p>
    <w:p w14:paraId="3FB42192" w14:textId="2C4C51A3" w:rsidR="00BA7FB4" w:rsidRDefault="00BA7FB4" w:rsidP="00DA1D2A">
      <w:pPr>
        <w:pStyle w:val="BodyText"/>
      </w:pPr>
    </w:p>
    <w:bookmarkEnd w:id="17"/>
    <w:bookmarkEnd w:id="18"/>
    <w:bookmarkEnd w:id="19"/>
    <w:p w14:paraId="3DBEB354" w14:textId="36AB1289" w:rsidR="00ED4415" w:rsidRDefault="00ED4415" w:rsidP="00322330">
      <w:pPr>
        <w:pStyle w:val="Heading1"/>
      </w:pPr>
    </w:p>
    <w:p w14:paraId="5BF2D1FB" w14:textId="77777777" w:rsidR="000E0EA3" w:rsidRPr="000E0EA3" w:rsidRDefault="000E0EA3" w:rsidP="000E0EA3">
      <w:pPr>
        <w:pStyle w:val="BodyText"/>
      </w:pPr>
    </w:p>
    <w:p w14:paraId="4BC2DCC1" w14:textId="65C02BF7" w:rsidR="00322330" w:rsidRPr="005E173E" w:rsidRDefault="00322330" w:rsidP="00322330">
      <w:pPr>
        <w:pStyle w:val="Heading1"/>
      </w:pPr>
      <w:bookmarkStart w:id="20" w:name="_Toc33380635"/>
      <w:bookmarkStart w:id="21" w:name="_Toc37883155"/>
      <w:r w:rsidRPr="005E173E">
        <w:lastRenderedPageBreak/>
        <w:t xml:space="preserve">How to Customize the </w:t>
      </w:r>
      <w:r w:rsidR="00EB5118" w:rsidRPr="005E173E">
        <w:t>Circle Titles of the Venn Diagram</w:t>
      </w:r>
      <w:bookmarkEnd w:id="20"/>
      <w:bookmarkEnd w:id="21"/>
    </w:p>
    <w:p w14:paraId="589BBB8F" w14:textId="77777777" w:rsidR="005F6105" w:rsidRPr="005E173E" w:rsidRDefault="005F6105" w:rsidP="00AF5B2E">
      <w:pPr>
        <w:pStyle w:val="Heading1"/>
        <w:sectPr w:rsidR="005F6105" w:rsidRPr="005E173E" w:rsidSect="00FD5C3F">
          <w:footerReference w:type="default" r:id="rId18"/>
          <w:type w:val="continuous"/>
          <w:pgSz w:w="12240" w:h="15840" w:code="1"/>
          <w:pgMar w:top="1800" w:right="1195" w:bottom="1440" w:left="3355" w:header="965" w:footer="965" w:gutter="0"/>
          <w:cols w:space="360"/>
          <w:titlePg/>
        </w:sectPr>
      </w:pPr>
    </w:p>
    <w:p w14:paraId="1CCF5948" w14:textId="0282799F" w:rsidR="00322330" w:rsidRPr="005E173E" w:rsidRDefault="00322330" w:rsidP="00322330">
      <w:pPr>
        <w:pStyle w:val="BodyText"/>
      </w:pPr>
      <w:r w:rsidRPr="005E173E">
        <w:t xml:space="preserve">1. Move the mouse cursor above one of the </w:t>
      </w:r>
      <w:r w:rsidR="009824A8">
        <w:t>c</w:t>
      </w:r>
      <w:r w:rsidR="00EB5118" w:rsidRPr="005E173E">
        <w:t xml:space="preserve">ircle </w:t>
      </w:r>
      <w:r w:rsidR="009824A8">
        <w:t>t</w:t>
      </w:r>
      <w:r w:rsidR="00EB5118" w:rsidRPr="005E173E">
        <w:t>itles</w:t>
      </w:r>
      <w:r w:rsidRPr="005E173E">
        <w:t xml:space="preserve"> located above </w:t>
      </w:r>
      <w:r w:rsidR="00EB5118" w:rsidRPr="005E173E">
        <w:t xml:space="preserve">the </w:t>
      </w:r>
      <w:r w:rsidRPr="005E173E">
        <w:t>Venn diagram circles.</w:t>
      </w:r>
    </w:p>
    <w:p w14:paraId="59A0E4D7" w14:textId="4067290D" w:rsidR="00322330" w:rsidRPr="005E173E" w:rsidRDefault="00322330" w:rsidP="00322330">
      <w:pPr>
        <w:pStyle w:val="BodyText"/>
      </w:pPr>
      <w:r w:rsidRPr="005E173E">
        <w:t xml:space="preserve">2. </w:t>
      </w:r>
      <w:r w:rsidR="00D234D2">
        <w:t>Right</w:t>
      </w:r>
      <w:r w:rsidRPr="005E173E">
        <w:t xml:space="preserve"> Click on the </w:t>
      </w:r>
      <w:r w:rsidR="00EB5118" w:rsidRPr="005E173E">
        <w:t>text</w:t>
      </w:r>
      <w:r w:rsidRPr="005E173E">
        <w:t xml:space="preserve"> with the mouse cursor.</w:t>
      </w:r>
    </w:p>
    <w:p w14:paraId="0C77E31A" w14:textId="684A0E8C" w:rsidR="00322330" w:rsidRPr="005E173E" w:rsidRDefault="00322330" w:rsidP="00322330">
      <w:pPr>
        <w:pStyle w:val="BodyText"/>
      </w:pPr>
      <w:r w:rsidRPr="005E173E">
        <w:t xml:space="preserve">3. A Text Editor Interface will open where you can change the text to your preferred </w:t>
      </w:r>
      <w:r w:rsidR="00EB5118" w:rsidRPr="005E173E">
        <w:t>title</w:t>
      </w:r>
      <w:r w:rsidRPr="005E173E">
        <w:t xml:space="preserve"> of that circle.</w:t>
      </w:r>
    </w:p>
    <w:p w14:paraId="6E500B7F" w14:textId="7D27C26D" w:rsidR="00322330" w:rsidRPr="005E173E" w:rsidRDefault="00322330" w:rsidP="00322330">
      <w:pPr>
        <w:pStyle w:val="BodyText"/>
      </w:pPr>
      <w:r w:rsidRPr="005E173E">
        <w:t>4. Click ‘</w:t>
      </w:r>
      <w:r w:rsidR="00E57157">
        <w:t>OK</w:t>
      </w:r>
      <w:r w:rsidRPr="005E173E">
        <w:t>’.</w:t>
      </w:r>
    </w:p>
    <w:p w14:paraId="1095B9A3" w14:textId="77777777" w:rsidR="00870CB5" w:rsidRDefault="00340D5E" w:rsidP="00322330">
      <w:pPr>
        <w:pStyle w:val="Heading1"/>
        <w:rPr>
          <w:sz w:val="24"/>
          <w:szCs w:val="24"/>
        </w:rPr>
      </w:pPr>
      <w:bookmarkStart w:id="22" w:name="_Toc35154381"/>
      <w:bookmarkStart w:id="23" w:name="_Toc35154904"/>
      <w:bookmarkStart w:id="24" w:name="_Toc36023003"/>
      <w:r>
        <w:rPr>
          <w:sz w:val="24"/>
          <w:szCs w:val="24"/>
        </w:rPr>
        <w:tab/>
      </w:r>
    </w:p>
    <w:p w14:paraId="374A3DE2" w14:textId="6FAD375D" w:rsidR="00322330" w:rsidRPr="005E173E" w:rsidRDefault="00592821" w:rsidP="00B04774">
      <w:pPr>
        <w:pStyle w:val="Heading1"/>
        <w:ind w:firstLine="720"/>
        <w:rPr>
          <w:sz w:val="24"/>
          <w:szCs w:val="24"/>
        </w:rPr>
      </w:pPr>
      <w:bookmarkStart w:id="25" w:name="_Toc33380636"/>
      <w:bookmarkStart w:id="26" w:name="_Toc33380899"/>
      <w:bookmarkStart w:id="27" w:name="_Toc37883156"/>
      <w:r w:rsidRPr="005E173E">
        <w:rPr>
          <w:sz w:val="24"/>
          <w:szCs w:val="24"/>
        </w:rPr>
        <w:t xml:space="preserve">User </w:t>
      </w:r>
      <w:r>
        <w:rPr>
          <w:sz w:val="24"/>
          <w:szCs w:val="24"/>
        </w:rPr>
        <w:t>Case Scenario</w:t>
      </w:r>
      <w:r w:rsidRPr="005E173E">
        <w:rPr>
          <w:sz w:val="24"/>
          <w:szCs w:val="24"/>
        </w:rPr>
        <w:t xml:space="preserve">: </w:t>
      </w:r>
      <w:r w:rsidR="009824A8">
        <w:rPr>
          <w:sz w:val="24"/>
          <w:szCs w:val="24"/>
        </w:rPr>
        <w:t>Changing</w:t>
      </w:r>
      <w:r w:rsidR="00322330" w:rsidRPr="005E173E">
        <w:rPr>
          <w:sz w:val="24"/>
          <w:szCs w:val="24"/>
        </w:rPr>
        <w:t xml:space="preserve"> the </w:t>
      </w:r>
      <w:r w:rsidR="009824A8">
        <w:rPr>
          <w:sz w:val="24"/>
          <w:szCs w:val="24"/>
        </w:rPr>
        <w:t>right</w:t>
      </w:r>
      <w:r w:rsidR="00322330" w:rsidRPr="005E173E">
        <w:rPr>
          <w:sz w:val="24"/>
          <w:szCs w:val="24"/>
        </w:rPr>
        <w:t xml:space="preserve"> circle</w:t>
      </w:r>
      <w:r w:rsidR="009824A8">
        <w:rPr>
          <w:sz w:val="24"/>
          <w:szCs w:val="24"/>
        </w:rPr>
        <w:t>’</w:t>
      </w:r>
      <w:r w:rsidR="00322330" w:rsidRPr="005E173E">
        <w:rPr>
          <w:sz w:val="24"/>
          <w:szCs w:val="24"/>
        </w:rPr>
        <w:t xml:space="preserve">s </w:t>
      </w:r>
      <w:r w:rsidR="00EB5118" w:rsidRPr="005E173E">
        <w:rPr>
          <w:sz w:val="24"/>
          <w:szCs w:val="24"/>
        </w:rPr>
        <w:t>title</w:t>
      </w:r>
      <w:r w:rsidR="00322330" w:rsidRPr="005E173E">
        <w:rPr>
          <w:sz w:val="24"/>
          <w:szCs w:val="24"/>
        </w:rPr>
        <w:t xml:space="preserve"> </w:t>
      </w:r>
      <w:r w:rsidR="009824A8">
        <w:rPr>
          <w:sz w:val="24"/>
          <w:szCs w:val="24"/>
        </w:rPr>
        <w:t xml:space="preserve">to </w:t>
      </w:r>
      <w:r w:rsidR="00322330" w:rsidRPr="005E173E">
        <w:rPr>
          <w:sz w:val="24"/>
          <w:szCs w:val="24"/>
        </w:rPr>
        <w:t>“</w:t>
      </w:r>
      <w:r w:rsidR="009824A8">
        <w:rPr>
          <w:sz w:val="24"/>
          <w:szCs w:val="24"/>
        </w:rPr>
        <w:t>Things I’m Good At</w:t>
      </w:r>
      <w:r w:rsidR="00322330" w:rsidRPr="005E173E">
        <w:rPr>
          <w:sz w:val="24"/>
          <w:szCs w:val="24"/>
        </w:rPr>
        <w:t>”</w:t>
      </w:r>
      <w:bookmarkEnd w:id="25"/>
      <w:bookmarkEnd w:id="26"/>
      <w:bookmarkEnd w:id="27"/>
    </w:p>
    <w:p w14:paraId="7ED41E9C" w14:textId="6B895E5A" w:rsidR="00EB5118" w:rsidRPr="005E173E" w:rsidRDefault="00EB5118" w:rsidP="00ED17BB">
      <w:pPr>
        <w:pStyle w:val="BodyText"/>
        <w:ind w:left="720"/>
      </w:pPr>
      <w:r w:rsidRPr="005E173E">
        <w:t xml:space="preserve">1. Move the mouse cursor above the </w:t>
      </w:r>
      <w:r w:rsidR="009824A8">
        <w:t>right</w:t>
      </w:r>
      <w:r w:rsidRPr="005E173E">
        <w:t xml:space="preserve"> circle</w:t>
      </w:r>
      <w:r w:rsidR="009824A8">
        <w:t>’</w:t>
      </w:r>
      <w:r w:rsidRPr="005E173E">
        <w:t>s title located above the</w:t>
      </w:r>
      <w:r w:rsidR="00BC67C7">
        <w:t xml:space="preserve"> </w:t>
      </w:r>
      <w:r w:rsidRPr="005E173E">
        <w:t xml:space="preserve">Venn </w:t>
      </w:r>
      <w:r w:rsidR="00ED17BB">
        <w:t xml:space="preserve">  </w:t>
      </w:r>
      <w:r w:rsidRPr="005E173E">
        <w:t>diagram</w:t>
      </w:r>
      <w:r w:rsidR="00BC67C7">
        <w:t>’s</w:t>
      </w:r>
      <w:r w:rsidRPr="005E173E">
        <w:t xml:space="preserve"> </w:t>
      </w:r>
      <w:r w:rsidR="00BC67C7">
        <w:t xml:space="preserve">right </w:t>
      </w:r>
      <w:r w:rsidRPr="005E173E">
        <w:t>circle.</w:t>
      </w:r>
    </w:p>
    <w:p w14:paraId="2AA745D4" w14:textId="42C1E87C" w:rsidR="00EB5118" w:rsidRPr="005E173E" w:rsidRDefault="00340D5E" w:rsidP="00EB5118">
      <w:pPr>
        <w:pStyle w:val="BodyText"/>
      </w:pPr>
      <w:r>
        <w:tab/>
      </w:r>
      <w:r w:rsidR="00EB5118" w:rsidRPr="005E173E">
        <w:t xml:space="preserve">2. </w:t>
      </w:r>
      <w:r w:rsidR="00D234D2">
        <w:t>Right</w:t>
      </w:r>
      <w:r w:rsidR="00EB5118" w:rsidRPr="005E173E">
        <w:t xml:space="preserve"> Click on the text with the mouse cursor.</w:t>
      </w:r>
    </w:p>
    <w:p w14:paraId="6E2E92EE" w14:textId="58E8F59F" w:rsidR="00EB5118" w:rsidRDefault="00340D5E" w:rsidP="00EB5118">
      <w:pPr>
        <w:pStyle w:val="BodyText"/>
      </w:pPr>
      <w:r>
        <w:tab/>
      </w:r>
      <w:r w:rsidR="00EB5118" w:rsidRPr="005E173E">
        <w:t>3. A Text Editor Interface will open</w:t>
      </w:r>
      <w:r w:rsidR="005E173E" w:rsidRPr="005E173E">
        <w:t>,</w:t>
      </w:r>
      <w:r w:rsidR="00EB5118" w:rsidRPr="005E173E">
        <w:t xml:space="preserve"> change the text </w:t>
      </w:r>
      <w:r w:rsidR="005E173E" w:rsidRPr="005E173E">
        <w:t xml:space="preserve">of the circle title to “Left </w:t>
      </w:r>
      <w:r>
        <w:tab/>
      </w:r>
      <w:r w:rsidR="005E173E" w:rsidRPr="005E173E">
        <w:t>Circle Demo”</w:t>
      </w:r>
      <w:r w:rsidR="00EB5118" w:rsidRPr="005E173E">
        <w:t>.</w:t>
      </w:r>
    </w:p>
    <w:p w14:paraId="7C23B20B" w14:textId="730578F8" w:rsidR="00002E2C" w:rsidRDefault="00D234D2" w:rsidP="00EB5118">
      <w:pPr>
        <w:pStyle w:val="BodyText"/>
      </w:pPr>
      <w:r w:rsidRPr="00D234D2">
        <w:rPr>
          <w:noProof/>
        </w:rPr>
        <w:drawing>
          <wp:inline distT="0" distB="0" distL="0" distR="0" wp14:anchorId="33C1C0BF" wp14:editId="6647FEC3">
            <wp:extent cx="48831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150" cy="2924175"/>
                    </a:xfrm>
                    <a:prstGeom prst="rect">
                      <a:avLst/>
                    </a:prstGeom>
                  </pic:spPr>
                </pic:pic>
              </a:graphicData>
            </a:graphic>
          </wp:inline>
        </w:drawing>
      </w:r>
    </w:p>
    <w:p w14:paraId="1D875914" w14:textId="385C6B2E" w:rsidR="00002E2C" w:rsidRPr="005E173E" w:rsidRDefault="009A645C" w:rsidP="00EB5118">
      <w:pPr>
        <w:pStyle w:val="BodyText"/>
      </w:pPr>
      <w:r>
        <w:lastRenderedPageBreak/>
        <w:t xml:space="preserve">Fig: </w:t>
      </w:r>
      <w:r w:rsidR="00002E2C">
        <w:t xml:space="preserve">After </w:t>
      </w:r>
      <w:r w:rsidR="00D234D2">
        <w:t>right</w:t>
      </w:r>
      <w:r w:rsidR="00002E2C">
        <w:t xml:space="preserve">-clicking on the </w:t>
      </w:r>
      <w:r w:rsidR="008667F1">
        <w:t>right circle’s title ‘right’</w:t>
      </w:r>
    </w:p>
    <w:p w14:paraId="02978159" w14:textId="34F1576B" w:rsidR="00340D5E" w:rsidRDefault="00002E2C" w:rsidP="00340D5E">
      <w:pPr>
        <w:pStyle w:val="BodyText"/>
      </w:pPr>
      <w:r>
        <w:t>4. Click ‘OK</w:t>
      </w:r>
      <w:r w:rsidR="00EB5118" w:rsidRPr="005E173E">
        <w:t>’.</w:t>
      </w:r>
    </w:p>
    <w:p w14:paraId="2F0A8BDC" w14:textId="3B5ED4FD" w:rsidR="00DA1D2A" w:rsidRDefault="00D234D2" w:rsidP="00340D5E">
      <w:pPr>
        <w:pStyle w:val="BodyText"/>
      </w:pPr>
      <w:r w:rsidRPr="00D234D2">
        <w:rPr>
          <w:noProof/>
        </w:rPr>
        <w:drawing>
          <wp:inline distT="0" distB="0" distL="0" distR="0" wp14:anchorId="20C87F97" wp14:editId="46D3833F">
            <wp:extent cx="4705592" cy="102240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592" cy="1022403"/>
                    </a:xfrm>
                    <a:prstGeom prst="rect">
                      <a:avLst/>
                    </a:prstGeom>
                  </pic:spPr>
                </pic:pic>
              </a:graphicData>
            </a:graphic>
          </wp:inline>
        </w:drawing>
      </w:r>
    </w:p>
    <w:p w14:paraId="0E027D6A" w14:textId="5393F44F" w:rsidR="00002E2C" w:rsidRDefault="00002E2C" w:rsidP="00340D5E">
      <w:pPr>
        <w:pStyle w:val="BodyText"/>
      </w:pPr>
      <w:r>
        <w:t xml:space="preserve">Fig: New title for the </w:t>
      </w:r>
      <w:r w:rsidR="008667F1">
        <w:t>right</w:t>
      </w:r>
      <w:r>
        <w:t xml:space="preserve"> circle taking effect after clicking “OK”</w:t>
      </w:r>
    </w:p>
    <w:p w14:paraId="0B35D9B1" w14:textId="77777777" w:rsidR="00A329FC" w:rsidRDefault="00A329FC" w:rsidP="00340D5E">
      <w:pPr>
        <w:pStyle w:val="BodyText"/>
      </w:pPr>
    </w:p>
    <w:p w14:paraId="5BAA7934" w14:textId="22537951" w:rsidR="00002E2C" w:rsidRDefault="00002E2C" w:rsidP="00340D5E">
      <w:pPr>
        <w:pStyle w:val="BodyText"/>
      </w:pPr>
      <w:r>
        <w:t xml:space="preserve">The same procedure could be repeated in order to change the title name for the </w:t>
      </w:r>
      <w:r w:rsidR="008667F1">
        <w:t>left</w:t>
      </w:r>
      <w:r>
        <w:t xml:space="preserve"> circle as well</w:t>
      </w:r>
      <w:r w:rsidR="00884561">
        <w:t>.</w:t>
      </w:r>
    </w:p>
    <w:p w14:paraId="1110CCE1" w14:textId="1550F67B" w:rsidR="005E173E" w:rsidRPr="009A645C" w:rsidRDefault="00002E2C" w:rsidP="005E173E">
      <w:pPr>
        <w:pStyle w:val="ChapterTitle"/>
        <w:rPr>
          <w:sz w:val="40"/>
          <w:szCs w:val="40"/>
        </w:rPr>
      </w:pPr>
      <w:bookmarkStart w:id="28" w:name="_Toc37883157"/>
      <w:r w:rsidRPr="009A645C">
        <w:rPr>
          <w:sz w:val="40"/>
          <w:szCs w:val="40"/>
        </w:rPr>
        <w:lastRenderedPageBreak/>
        <w:t xml:space="preserve">Customizing </w:t>
      </w:r>
      <w:r w:rsidR="005E173E" w:rsidRPr="009A645C">
        <w:rPr>
          <w:sz w:val="40"/>
          <w:szCs w:val="40"/>
        </w:rPr>
        <w:t>Venn Diagram Circles</w:t>
      </w:r>
      <w:bookmarkEnd w:id="28"/>
    </w:p>
    <w:p w14:paraId="0E03636F" w14:textId="1B8DA311" w:rsidR="005E173E" w:rsidRPr="005E173E" w:rsidRDefault="005E173E" w:rsidP="005E173E">
      <w:pPr>
        <w:pStyle w:val="Heading1"/>
      </w:pPr>
      <w:bookmarkStart w:id="29" w:name="_Toc33380638"/>
      <w:bookmarkStart w:id="30" w:name="_Toc37883158"/>
      <w:r w:rsidRPr="005E173E">
        <w:t xml:space="preserve">How to Customize the </w:t>
      </w:r>
      <w:r>
        <w:t>Circles</w:t>
      </w:r>
      <w:r w:rsidR="009B43FE">
        <w:t>’</w:t>
      </w:r>
      <w:r>
        <w:t xml:space="preserve"> Color</w:t>
      </w:r>
      <w:bookmarkEnd w:id="29"/>
      <w:bookmarkEnd w:id="30"/>
    </w:p>
    <w:p w14:paraId="400793C0" w14:textId="6897CA1C" w:rsidR="005E173E" w:rsidRDefault="005E173E" w:rsidP="005E173E">
      <w:pPr>
        <w:pStyle w:val="Heading1"/>
        <w:rPr>
          <w:rFonts w:ascii="Garamond" w:hAnsi="Garamond"/>
          <w:color w:val="auto"/>
          <w:spacing w:val="-5"/>
          <w:kern w:val="0"/>
          <w:sz w:val="24"/>
        </w:rPr>
      </w:pPr>
      <w:bookmarkStart w:id="31" w:name="_Toc33380639"/>
      <w:bookmarkStart w:id="32" w:name="_Toc33380902"/>
      <w:bookmarkStart w:id="33" w:name="_Toc37883159"/>
      <w:r w:rsidRPr="005E173E">
        <w:rPr>
          <w:rFonts w:ascii="Garamond" w:hAnsi="Garamond"/>
          <w:color w:val="auto"/>
          <w:spacing w:val="-5"/>
          <w:kern w:val="0"/>
          <w:sz w:val="24"/>
        </w:rPr>
        <w:t xml:space="preserve">1. Select </w:t>
      </w:r>
      <w:r w:rsidR="00D234D2">
        <w:rPr>
          <w:rFonts w:ascii="Garamond" w:hAnsi="Garamond"/>
          <w:color w:val="auto"/>
          <w:spacing w:val="-5"/>
          <w:kern w:val="0"/>
          <w:sz w:val="24"/>
        </w:rPr>
        <w:t>the left or right circle</w:t>
      </w:r>
      <w:r>
        <w:rPr>
          <w:rFonts w:ascii="Garamond" w:hAnsi="Garamond"/>
          <w:color w:val="auto"/>
          <w:spacing w:val="-5"/>
          <w:kern w:val="0"/>
          <w:sz w:val="24"/>
        </w:rPr>
        <w:t xml:space="preserve"> Color Pallet</w:t>
      </w:r>
      <w:r w:rsidRPr="005E173E">
        <w:rPr>
          <w:rFonts w:ascii="Garamond" w:hAnsi="Garamond"/>
          <w:color w:val="auto"/>
          <w:spacing w:val="-5"/>
          <w:kern w:val="0"/>
          <w:sz w:val="24"/>
        </w:rPr>
        <w:t xml:space="preserve"> button</w:t>
      </w:r>
      <w:r>
        <w:rPr>
          <w:rFonts w:ascii="Garamond" w:hAnsi="Garamond"/>
          <w:color w:val="auto"/>
          <w:spacing w:val="-5"/>
          <w:kern w:val="0"/>
          <w:sz w:val="24"/>
        </w:rPr>
        <w:t>s</w:t>
      </w:r>
      <w:r w:rsidRPr="005E173E">
        <w:rPr>
          <w:rFonts w:ascii="Garamond" w:hAnsi="Garamond"/>
          <w:color w:val="auto"/>
          <w:spacing w:val="-5"/>
          <w:kern w:val="0"/>
          <w:sz w:val="24"/>
        </w:rPr>
        <w:t xml:space="preserve"> located </w:t>
      </w:r>
      <w:bookmarkStart w:id="34" w:name="_Hlk37778601"/>
      <w:r w:rsidR="00D234D2">
        <w:rPr>
          <w:rFonts w:ascii="Garamond" w:hAnsi="Garamond"/>
          <w:color w:val="auto"/>
          <w:spacing w:val="-5"/>
          <w:kern w:val="0"/>
          <w:sz w:val="24"/>
        </w:rPr>
        <w:t>in the menu options on the right side of the screen</w:t>
      </w:r>
      <w:r w:rsidRPr="005E173E">
        <w:rPr>
          <w:rFonts w:ascii="Garamond" w:hAnsi="Garamond"/>
          <w:color w:val="auto"/>
          <w:spacing w:val="-5"/>
          <w:kern w:val="0"/>
          <w:sz w:val="24"/>
        </w:rPr>
        <w:t>.</w:t>
      </w:r>
      <w:bookmarkEnd w:id="31"/>
      <w:bookmarkEnd w:id="32"/>
      <w:bookmarkEnd w:id="33"/>
    </w:p>
    <w:p w14:paraId="57F97947" w14:textId="2F31DFED" w:rsidR="005E173E" w:rsidRPr="005E173E" w:rsidRDefault="005E173E" w:rsidP="005E173E">
      <w:pPr>
        <w:pStyle w:val="Heading1"/>
        <w:rPr>
          <w:rFonts w:ascii="Garamond" w:hAnsi="Garamond"/>
          <w:color w:val="auto"/>
          <w:spacing w:val="-5"/>
          <w:kern w:val="0"/>
          <w:sz w:val="24"/>
        </w:rPr>
      </w:pPr>
      <w:bookmarkStart w:id="35" w:name="_Toc33380640"/>
      <w:bookmarkStart w:id="36" w:name="_Toc33380903"/>
      <w:bookmarkStart w:id="37" w:name="_Toc37883160"/>
      <w:bookmarkEnd w:id="34"/>
      <w:r w:rsidRPr="005E173E">
        <w:rPr>
          <w:rFonts w:ascii="Garamond" w:hAnsi="Garamond"/>
          <w:color w:val="auto"/>
          <w:spacing w:val="-5"/>
          <w:kern w:val="0"/>
          <w:sz w:val="24"/>
        </w:rPr>
        <w:t xml:space="preserve">2. </w:t>
      </w:r>
      <w:r>
        <w:rPr>
          <w:rFonts w:ascii="Garamond" w:hAnsi="Garamond"/>
          <w:color w:val="auto"/>
          <w:spacing w:val="-5"/>
          <w:kern w:val="0"/>
          <w:sz w:val="24"/>
        </w:rPr>
        <w:t>A selection of colors will open, click your preferred color for the circle</w:t>
      </w:r>
      <w:r w:rsidRPr="005E173E">
        <w:rPr>
          <w:rFonts w:ascii="Garamond" w:hAnsi="Garamond"/>
          <w:color w:val="auto"/>
          <w:spacing w:val="-5"/>
          <w:kern w:val="0"/>
          <w:sz w:val="24"/>
        </w:rPr>
        <w:t>.</w:t>
      </w:r>
      <w:bookmarkEnd w:id="35"/>
      <w:bookmarkEnd w:id="36"/>
      <w:bookmarkEnd w:id="37"/>
    </w:p>
    <w:p w14:paraId="61098F90" w14:textId="63FE610B" w:rsidR="005E173E" w:rsidRPr="005E173E" w:rsidRDefault="00340D5E" w:rsidP="005E173E">
      <w:pPr>
        <w:pStyle w:val="Heading1"/>
        <w:rPr>
          <w:sz w:val="24"/>
          <w:szCs w:val="24"/>
        </w:rPr>
      </w:pPr>
      <w:r>
        <w:rPr>
          <w:sz w:val="24"/>
          <w:szCs w:val="24"/>
        </w:rPr>
        <w:tab/>
      </w:r>
      <w:bookmarkStart w:id="38" w:name="_Toc33380641"/>
      <w:bookmarkStart w:id="39" w:name="_Toc33380904"/>
      <w:bookmarkStart w:id="40" w:name="_Toc37883161"/>
      <w:r w:rsidR="00592821" w:rsidRPr="005E173E">
        <w:rPr>
          <w:sz w:val="24"/>
          <w:szCs w:val="24"/>
        </w:rPr>
        <w:t xml:space="preserve">User </w:t>
      </w:r>
      <w:r w:rsidR="00592821">
        <w:rPr>
          <w:sz w:val="24"/>
          <w:szCs w:val="24"/>
        </w:rPr>
        <w:t>Case Scenario</w:t>
      </w:r>
      <w:r w:rsidR="00592821" w:rsidRPr="005E173E">
        <w:rPr>
          <w:sz w:val="24"/>
          <w:szCs w:val="24"/>
        </w:rPr>
        <w:t xml:space="preserve">: </w:t>
      </w:r>
      <w:r w:rsidR="005E173E" w:rsidRPr="005E173E">
        <w:rPr>
          <w:sz w:val="24"/>
          <w:szCs w:val="24"/>
        </w:rPr>
        <w:t>Making the left circle</w:t>
      </w:r>
      <w:r w:rsidR="00576228">
        <w:rPr>
          <w:sz w:val="24"/>
          <w:szCs w:val="24"/>
        </w:rPr>
        <w:t>’</w:t>
      </w:r>
      <w:r w:rsidR="005E173E" w:rsidRPr="005E173E">
        <w:rPr>
          <w:sz w:val="24"/>
          <w:szCs w:val="24"/>
        </w:rPr>
        <w:t xml:space="preserve">s </w:t>
      </w:r>
      <w:r w:rsidR="005E173E">
        <w:rPr>
          <w:sz w:val="24"/>
          <w:szCs w:val="24"/>
        </w:rPr>
        <w:t xml:space="preserve">colour </w:t>
      </w:r>
      <w:r w:rsidR="00576228">
        <w:rPr>
          <w:sz w:val="24"/>
          <w:szCs w:val="24"/>
        </w:rPr>
        <w:t>yellow</w:t>
      </w:r>
      <w:bookmarkEnd w:id="38"/>
      <w:bookmarkEnd w:id="39"/>
      <w:bookmarkEnd w:id="40"/>
    </w:p>
    <w:p w14:paraId="3DD5905B" w14:textId="0143C92F" w:rsidR="005E173E" w:rsidRDefault="0064030D" w:rsidP="006D13E7">
      <w:pPr>
        <w:pStyle w:val="Heading1"/>
        <w:numPr>
          <w:ilvl w:val="0"/>
          <w:numId w:val="5"/>
        </w:numPr>
        <w:rPr>
          <w:rFonts w:ascii="Garamond" w:hAnsi="Garamond"/>
          <w:color w:val="auto"/>
          <w:spacing w:val="-5"/>
          <w:kern w:val="0"/>
          <w:sz w:val="24"/>
        </w:rPr>
      </w:pPr>
      <w:bookmarkStart w:id="41" w:name="_Toc33380642"/>
      <w:bookmarkStart w:id="42" w:name="_Toc33380905"/>
      <w:bookmarkStart w:id="43" w:name="_Toc37883162"/>
      <w:r>
        <w:rPr>
          <w:rFonts w:ascii="Garamond" w:hAnsi="Garamond"/>
          <w:color w:val="auto"/>
          <w:spacing w:val="-5"/>
          <w:kern w:val="0"/>
          <w:sz w:val="24"/>
        </w:rPr>
        <w:t>Click</w:t>
      </w:r>
      <w:r w:rsidR="005E173E" w:rsidRPr="005E173E">
        <w:rPr>
          <w:rFonts w:ascii="Garamond" w:hAnsi="Garamond"/>
          <w:color w:val="auto"/>
          <w:spacing w:val="-5"/>
          <w:kern w:val="0"/>
          <w:sz w:val="24"/>
        </w:rPr>
        <w:t xml:space="preserve"> </w:t>
      </w:r>
      <w:r w:rsidR="005E173E">
        <w:rPr>
          <w:rFonts w:ascii="Garamond" w:hAnsi="Garamond"/>
          <w:color w:val="auto"/>
          <w:spacing w:val="-5"/>
          <w:kern w:val="0"/>
          <w:sz w:val="24"/>
        </w:rPr>
        <w:t>the</w:t>
      </w:r>
      <w:r w:rsidR="003E47C6">
        <w:rPr>
          <w:rFonts w:ascii="Garamond" w:hAnsi="Garamond"/>
          <w:color w:val="auto"/>
          <w:spacing w:val="-5"/>
          <w:kern w:val="0"/>
          <w:sz w:val="24"/>
        </w:rPr>
        <w:t xml:space="preserve"> ‘Left</w:t>
      </w:r>
      <w:r w:rsidR="00576228">
        <w:rPr>
          <w:rFonts w:ascii="Garamond" w:hAnsi="Garamond"/>
          <w:color w:val="auto"/>
          <w:spacing w:val="-5"/>
          <w:kern w:val="0"/>
          <w:sz w:val="24"/>
        </w:rPr>
        <w:t xml:space="preserve"> circle</w:t>
      </w:r>
      <w:r w:rsidR="005E173E">
        <w:rPr>
          <w:rFonts w:ascii="Garamond" w:hAnsi="Garamond"/>
          <w:color w:val="auto"/>
          <w:spacing w:val="-5"/>
          <w:kern w:val="0"/>
          <w:sz w:val="24"/>
        </w:rPr>
        <w:t xml:space="preserve"> </w:t>
      </w:r>
      <w:r w:rsidR="00576228">
        <w:rPr>
          <w:rFonts w:ascii="Garamond" w:hAnsi="Garamond"/>
          <w:color w:val="auto"/>
          <w:spacing w:val="-5"/>
          <w:kern w:val="0"/>
          <w:sz w:val="24"/>
        </w:rPr>
        <w:t>c</w:t>
      </w:r>
      <w:r w:rsidR="005E173E">
        <w:rPr>
          <w:rFonts w:ascii="Garamond" w:hAnsi="Garamond"/>
          <w:color w:val="auto"/>
          <w:spacing w:val="-5"/>
          <w:kern w:val="0"/>
          <w:sz w:val="24"/>
        </w:rPr>
        <w:t>olor</w:t>
      </w:r>
      <w:r w:rsidR="00576228">
        <w:rPr>
          <w:rFonts w:ascii="Garamond" w:hAnsi="Garamond"/>
          <w:color w:val="auto"/>
          <w:spacing w:val="-5"/>
          <w:kern w:val="0"/>
          <w:sz w:val="24"/>
        </w:rPr>
        <w:t>’</w:t>
      </w:r>
      <w:r w:rsidR="005E173E" w:rsidRPr="005E173E">
        <w:rPr>
          <w:rFonts w:ascii="Garamond" w:hAnsi="Garamond"/>
          <w:color w:val="auto"/>
          <w:spacing w:val="-5"/>
          <w:kern w:val="0"/>
          <w:sz w:val="24"/>
        </w:rPr>
        <w:t xml:space="preserve"> button </w:t>
      </w:r>
      <w:r w:rsidR="003E47C6">
        <w:rPr>
          <w:rFonts w:ascii="Garamond" w:hAnsi="Garamond"/>
          <w:color w:val="auto"/>
          <w:spacing w:val="-5"/>
          <w:kern w:val="0"/>
          <w:sz w:val="24"/>
        </w:rPr>
        <w:t xml:space="preserve">located </w:t>
      </w:r>
      <w:r>
        <w:rPr>
          <w:rFonts w:ascii="Garamond" w:hAnsi="Garamond"/>
          <w:color w:val="auto"/>
          <w:spacing w:val="-5"/>
          <w:kern w:val="0"/>
          <w:sz w:val="24"/>
        </w:rPr>
        <w:t>in the menu options on the right side of the screen</w:t>
      </w:r>
      <w:r w:rsidR="005E173E" w:rsidRPr="005E173E">
        <w:rPr>
          <w:rFonts w:ascii="Garamond" w:hAnsi="Garamond"/>
          <w:color w:val="auto"/>
          <w:spacing w:val="-5"/>
          <w:kern w:val="0"/>
          <w:sz w:val="24"/>
        </w:rPr>
        <w:t>.</w:t>
      </w:r>
      <w:bookmarkEnd w:id="41"/>
      <w:bookmarkEnd w:id="42"/>
      <w:bookmarkEnd w:id="43"/>
    </w:p>
    <w:p w14:paraId="6748E654" w14:textId="3B9BAD00" w:rsidR="00002E2C" w:rsidRDefault="005F007C" w:rsidP="00002E2C">
      <w:pPr>
        <w:pStyle w:val="BodyText"/>
      </w:pPr>
      <w:r w:rsidRPr="005F007C">
        <w:rPr>
          <w:noProof/>
        </w:rPr>
        <w:drawing>
          <wp:inline distT="0" distB="0" distL="0" distR="0" wp14:anchorId="5938DDE8" wp14:editId="75A5F0DC">
            <wp:extent cx="4883150" cy="3063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3150" cy="3063875"/>
                    </a:xfrm>
                    <a:prstGeom prst="rect">
                      <a:avLst/>
                    </a:prstGeom>
                  </pic:spPr>
                </pic:pic>
              </a:graphicData>
            </a:graphic>
          </wp:inline>
        </w:drawing>
      </w:r>
      <w:r w:rsidRPr="005F007C">
        <w:rPr>
          <w:noProof/>
        </w:rPr>
        <w:t xml:space="preserve"> </w:t>
      </w:r>
    </w:p>
    <w:p w14:paraId="1539E21D" w14:textId="2DFADFD8" w:rsidR="00ED4415" w:rsidRDefault="009A645C" w:rsidP="005F007C">
      <w:pPr>
        <w:pStyle w:val="BodyText"/>
      </w:pPr>
      <w:r>
        <w:t xml:space="preserve">Fig: Color boxes located </w:t>
      </w:r>
      <w:r w:rsidR="005F007C" w:rsidRPr="005F007C">
        <w:t>in the menu options on the right side of the screen</w:t>
      </w:r>
    </w:p>
    <w:p w14:paraId="4F5282DB" w14:textId="2B72E27A" w:rsidR="008130E6" w:rsidRDefault="008130E6" w:rsidP="008130E6">
      <w:pPr>
        <w:pStyle w:val="BodyText"/>
      </w:pPr>
    </w:p>
    <w:p w14:paraId="716730C4" w14:textId="4C1C186F" w:rsidR="008130E6" w:rsidRDefault="008130E6" w:rsidP="008130E6">
      <w:pPr>
        <w:pStyle w:val="BodyText"/>
      </w:pPr>
    </w:p>
    <w:p w14:paraId="6CE23E80" w14:textId="77777777" w:rsidR="00EF55AE" w:rsidRPr="008130E6" w:rsidRDefault="00EF55AE" w:rsidP="008130E6">
      <w:pPr>
        <w:pStyle w:val="BodyText"/>
      </w:pPr>
    </w:p>
    <w:p w14:paraId="415663DA" w14:textId="118C5CEB" w:rsidR="003E47C6" w:rsidRPr="003E47C6" w:rsidRDefault="005E173E" w:rsidP="003E47C6">
      <w:pPr>
        <w:pStyle w:val="Heading1"/>
        <w:rPr>
          <w:rFonts w:ascii="Garamond" w:hAnsi="Garamond"/>
          <w:color w:val="auto"/>
          <w:spacing w:val="-5"/>
          <w:kern w:val="0"/>
          <w:sz w:val="24"/>
        </w:rPr>
      </w:pPr>
      <w:bookmarkStart w:id="44" w:name="_Toc33380643"/>
      <w:bookmarkStart w:id="45" w:name="_Toc33380906"/>
      <w:bookmarkStart w:id="46" w:name="_Toc37883163"/>
      <w:r w:rsidRPr="005E173E">
        <w:rPr>
          <w:rFonts w:ascii="Garamond" w:hAnsi="Garamond"/>
          <w:color w:val="auto"/>
          <w:spacing w:val="-5"/>
          <w:kern w:val="0"/>
          <w:sz w:val="24"/>
        </w:rPr>
        <w:lastRenderedPageBreak/>
        <w:t xml:space="preserve">2. </w:t>
      </w:r>
      <w:r>
        <w:rPr>
          <w:rFonts w:ascii="Garamond" w:hAnsi="Garamond"/>
          <w:color w:val="auto"/>
          <w:spacing w:val="-5"/>
          <w:kern w:val="0"/>
          <w:sz w:val="24"/>
        </w:rPr>
        <w:t>A selection of colours will open</w:t>
      </w:r>
      <w:r w:rsidRPr="005E173E">
        <w:rPr>
          <w:rFonts w:ascii="Garamond" w:hAnsi="Garamond"/>
          <w:color w:val="auto"/>
          <w:spacing w:val="-5"/>
          <w:kern w:val="0"/>
          <w:sz w:val="24"/>
        </w:rPr>
        <w:t>.</w:t>
      </w:r>
      <w:bookmarkEnd w:id="44"/>
      <w:bookmarkEnd w:id="45"/>
      <w:bookmarkEnd w:id="46"/>
    </w:p>
    <w:p w14:paraId="40A9137A" w14:textId="7639568A" w:rsidR="00340D5E" w:rsidRDefault="00F360EC" w:rsidP="00340D5E">
      <w:pPr>
        <w:pStyle w:val="BodyText"/>
      </w:pPr>
      <w:r>
        <w:t>3. Click on ‘Custom Color</w:t>
      </w:r>
      <w:r w:rsidR="00C61706">
        <w:t>…’</w:t>
      </w:r>
      <w:r w:rsidR="007E701F">
        <w:t xml:space="preserve"> and pick a yellow color</w:t>
      </w:r>
    </w:p>
    <w:p w14:paraId="59775897" w14:textId="5BC64A78" w:rsidR="00340D5E" w:rsidRDefault="000918D9" w:rsidP="00340D5E">
      <w:pPr>
        <w:pStyle w:val="BodyText"/>
      </w:pPr>
      <w:r w:rsidRPr="000918D9">
        <w:rPr>
          <w:noProof/>
        </w:rPr>
        <w:drawing>
          <wp:inline distT="0" distB="0" distL="0" distR="0" wp14:anchorId="38FECB6C" wp14:editId="67D7C5A5">
            <wp:extent cx="4883150" cy="1953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150" cy="1953895"/>
                    </a:xfrm>
                    <a:prstGeom prst="rect">
                      <a:avLst/>
                    </a:prstGeom>
                  </pic:spPr>
                </pic:pic>
              </a:graphicData>
            </a:graphic>
          </wp:inline>
        </w:drawing>
      </w:r>
    </w:p>
    <w:p w14:paraId="224895B3" w14:textId="1F6F02C3" w:rsidR="009A645C" w:rsidRDefault="009A645C" w:rsidP="00340D5E">
      <w:pPr>
        <w:pStyle w:val="BodyText"/>
      </w:pPr>
      <w:r>
        <w:t>Fig: Selection of colors to choose from, after clicking on each of the boxes</w:t>
      </w:r>
      <w:r w:rsidR="007E701F">
        <w:t xml:space="preserve"> and then Custom Color option</w:t>
      </w:r>
    </w:p>
    <w:p w14:paraId="40CCA611" w14:textId="48A4F61E" w:rsidR="00340D5E" w:rsidRDefault="000918D9" w:rsidP="00340D5E">
      <w:pPr>
        <w:pStyle w:val="BodyText"/>
      </w:pPr>
      <w:r w:rsidRPr="000918D9">
        <w:rPr>
          <w:noProof/>
        </w:rPr>
        <w:drawing>
          <wp:inline distT="0" distB="0" distL="0" distR="0" wp14:anchorId="58BF64B8" wp14:editId="0BB20CE2">
            <wp:extent cx="4883150" cy="2605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3150" cy="2605405"/>
                    </a:xfrm>
                    <a:prstGeom prst="rect">
                      <a:avLst/>
                    </a:prstGeom>
                  </pic:spPr>
                </pic:pic>
              </a:graphicData>
            </a:graphic>
          </wp:inline>
        </w:drawing>
      </w:r>
    </w:p>
    <w:p w14:paraId="0F6926FD" w14:textId="77777777" w:rsidR="00E60FA5" w:rsidRDefault="009A645C" w:rsidP="009A645C">
      <w:pPr>
        <w:pStyle w:val="BodyText"/>
      </w:pPr>
      <w:r>
        <w:t xml:space="preserve">Fig: New color applied to the left circle after selection. </w:t>
      </w:r>
    </w:p>
    <w:p w14:paraId="15387D54" w14:textId="77777777" w:rsidR="00E60FA5" w:rsidRDefault="00E60FA5" w:rsidP="009A645C">
      <w:pPr>
        <w:pStyle w:val="BodyText"/>
      </w:pPr>
    </w:p>
    <w:p w14:paraId="6EA7D0F6" w14:textId="500970C8" w:rsidR="009A645C" w:rsidRDefault="009A645C" w:rsidP="009A645C">
      <w:pPr>
        <w:pStyle w:val="BodyText"/>
      </w:pPr>
      <w:r>
        <w:t>The same procedure could be repeated in order to change the color for the right circle as well.</w:t>
      </w:r>
    </w:p>
    <w:p w14:paraId="4FE44550" w14:textId="4468FCEA" w:rsidR="009A645C" w:rsidRDefault="009A645C" w:rsidP="00340D5E">
      <w:pPr>
        <w:pStyle w:val="BodyText"/>
      </w:pPr>
    </w:p>
    <w:p w14:paraId="46A5FDFE" w14:textId="1F373256" w:rsidR="003E47C6" w:rsidRPr="009A645C" w:rsidRDefault="00002E2C" w:rsidP="003E47C6">
      <w:pPr>
        <w:pStyle w:val="ChapterTitle"/>
        <w:rPr>
          <w:sz w:val="40"/>
          <w:szCs w:val="40"/>
        </w:rPr>
      </w:pPr>
      <w:bookmarkStart w:id="47" w:name="_Toc37883164"/>
      <w:r w:rsidRPr="009A645C">
        <w:rPr>
          <w:sz w:val="40"/>
          <w:szCs w:val="40"/>
        </w:rPr>
        <w:lastRenderedPageBreak/>
        <w:t xml:space="preserve">Customizing </w:t>
      </w:r>
      <w:r w:rsidR="003E47C6" w:rsidRPr="009A645C">
        <w:rPr>
          <w:sz w:val="40"/>
          <w:szCs w:val="40"/>
        </w:rPr>
        <w:t>Text Boxes</w:t>
      </w:r>
      <w:bookmarkEnd w:id="47"/>
    </w:p>
    <w:p w14:paraId="47A3EB25" w14:textId="2D0484A6" w:rsidR="005F6105" w:rsidRDefault="00137EA5" w:rsidP="00DA28BB">
      <w:pPr>
        <w:pStyle w:val="Heading1"/>
      </w:pPr>
      <w:bookmarkStart w:id="48" w:name="_Toc37883165"/>
      <w:bookmarkEnd w:id="22"/>
      <w:bookmarkEnd w:id="23"/>
      <w:bookmarkEnd w:id="24"/>
      <w:r>
        <w:t>Adding a Text Box to the Universal List</w:t>
      </w:r>
      <w:bookmarkEnd w:id="48"/>
    </w:p>
    <w:p w14:paraId="2FC7D38D" w14:textId="0F6B9208" w:rsidR="00137EA5" w:rsidRDefault="00137EA5" w:rsidP="00137EA5">
      <w:pPr>
        <w:pStyle w:val="BodyText"/>
      </w:pPr>
      <w:r>
        <w:t xml:space="preserve">1. </w:t>
      </w:r>
      <w:r w:rsidR="000918D9">
        <w:t>Enter relevant information for the text box to hold and press the “+” when done</w:t>
      </w:r>
    </w:p>
    <w:p w14:paraId="1D1A3A08" w14:textId="2E933965" w:rsidR="009A645C" w:rsidRDefault="000918D9" w:rsidP="00137EA5">
      <w:pPr>
        <w:pStyle w:val="BodyText"/>
      </w:pPr>
      <w:r w:rsidRPr="000918D9">
        <w:rPr>
          <w:noProof/>
        </w:rPr>
        <w:drawing>
          <wp:inline distT="0" distB="0" distL="0" distR="0" wp14:anchorId="1CC82511" wp14:editId="4542CBDA">
            <wp:extent cx="4095961" cy="309895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961" cy="3098959"/>
                    </a:xfrm>
                    <a:prstGeom prst="rect">
                      <a:avLst/>
                    </a:prstGeom>
                  </pic:spPr>
                </pic:pic>
              </a:graphicData>
            </a:graphic>
          </wp:inline>
        </w:drawing>
      </w:r>
    </w:p>
    <w:p w14:paraId="5D175D9D" w14:textId="65E2767D" w:rsidR="00137EA5" w:rsidRDefault="00137EA5" w:rsidP="00137EA5">
      <w:pPr>
        <w:pStyle w:val="BodyText"/>
      </w:pPr>
      <w:r>
        <w:t xml:space="preserve">2. Text Box is added to Universal List, located at the </w:t>
      </w:r>
      <w:r w:rsidR="00AD3F43">
        <w:t>left</w:t>
      </w:r>
      <w:r>
        <w:t xml:space="preserve"> side of the window.</w:t>
      </w:r>
    </w:p>
    <w:p w14:paraId="7328BBFB" w14:textId="1D3F7BD0" w:rsidR="00832B4C" w:rsidRDefault="00AF4E24" w:rsidP="00137EA5">
      <w:pPr>
        <w:pStyle w:val="BodyText"/>
      </w:pPr>
      <w:r w:rsidRPr="00AF4E24">
        <w:rPr>
          <w:noProof/>
        </w:rPr>
        <w:drawing>
          <wp:inline distT="0" distB="0" distL="0" distR="0" wp14:anchorId="1785A945" wp14:editId="5AB827FA">
            <wp:extent cx="4089400" cy="29805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2762" cy="2990248"/>
                    </a:xfrm>
                    <a:prstGeom prst="rect">
                      <a:avLst/>
                    </a:prstGeom>
                  </pic:spPr>
                </pic:pic>
              </a:graphicData>
            </a:graphic>
          </wp:inline>
        </w:drawing>
      </w:r>
    </w:p>
    <w:p w14:paraId="11DED026" w14:textId="1095356A" w:rsidR="00137EA5" w:rsidRDefault="00137EA5" w:rsidP="00137EA5">
      <w:pPr>
        <w:pStyle w:val="Heading1"/>
      </w:pPr>
      <w:bookmarkStart w:id="49" w:name="_Toc37883166"/>
      <w:r>
        <w:lastRenderedPageBreak/>
        <w:t>Changing the text of a Text Box</w:t>
      </w:r>
      <w:bookmarkEnd w:id="49"/>
    </w:p>
    <w:p w14:paraId="638F1226" w14:textId="52C52C60" w:rsidR="00137EA5" w:rsidRDefault="009718FE" w:rsidP="009718FE">
      <w:pPr>
        <w:pStyle w:val="BodyText"/>
      </w:pPr>
      <w:r>
        <w:t xml:space="preserve">1. </w:t>
      </w:r>
      <w:bookmarkStart w:id="50" w:name="_Hlk37769044"/>
      <w:r>
        <w:t>H</w:t>
      </w:r>
      <w:r w:rsidR="00AF4E24">
        <w:t>over</w:t>
      </w:r>
      <w:r w:rsidR="00C73EDB">
        <w:t xml:space="preserve"> </w:t>
      </w:r>
      <w:r w:rsidR="00032A3E">
        <w:t xml:space="preserve">on </w:t>
      </w:r>
      <w:r w:rsidR="00C73EDB">
        <w:t xml:space="preserve">a </w:t>
      </w:r>
      <w:r w:rsidR="00137EA5">
        <w:t>Text Box</w:t>
      </w:r>
      <w:r w:rsidR="00AF4E24">
        <w:t xml:space="preserve"> (if </w:t>
      </w:r>
      <w:r>
        <w:t>hover options</w:t>
      </w:r>
      <w:r w:rsidR="00AF4E24">
        <w:t xml:space="preserve"> don’t show up, press “c” to ensure hover options weren’t locked)</w:t>
      </w:r>
      <w:r w:rsidR="00137EA5">
        <w:t>.</w:t>
      </w:r>
      <w:bookmarkEnd w:id="50"/>
    </w:p>
    <w:p w14:paraId="5A0D5063" w14:textId="15E17340" w:rsidR="00AF4E24" w:rsidRDefault="009718FE" w:rsidP="009718FE">
      <w:pPr>
        <w:pStyle w:val="BodyText"/>
      </w:pPr>
      <w:r>
        <w:t>2. C</w:t>
      </w:r>
      <w:r w:rsidR="00AF4E24">
        <w:t>lick on the “T” option.</w:t>
      </w:r>
    </w:p>
    <w:p w14:paraId="69DE57E5" w14:textId="4C655E78" w:rsidR="00137EA5" w:rsidRDefault="00475ED2" w:rsidP="00137EA5">
      <w:pPr>
        <w:pStyle w:val="BodyText"/>
      </w:pPr>
      <w:r>
        <w:t>3</w:t>
      </w:r>
      <w:r w:rsidR="00137EA5">
        <w:t>. Modify Text to user preference</w:t>
      </w:r>
      <w:r w:rsidR="00C73EDB">
        <w:t xml:space="preserve"> in the text editor window that pops up</w:t>
      </w:r>
      <w:r w:rsidR="00137EA5">
        <w:t>.</w:t>
      </w:r>
    </w:p>
    <w:p w14:paraId="675650CD" w14:textId="7C396B03" w:rsidR="00C73EDB" w:rsidRDefault="00475ED2" w:rsidP="00137EA5">
      <w:pPr>
        <w:pStyle w:val="BodyText"/>
      </w:pPr>
      <w:r>
        <w:t>4</w:t>
      </w:r>
      <w:r w:rsidR="00C73EDB">
        <w:t>. Click ‘</w:t>
      </w:r>
      <w:r w:rsidR="008234CB">
        <w:t>OK</w:t>
      </w:r>
      <w:r w:rsidR="00C73EDB">
        <w:t>’</w:t>
      </w:r>
    </w:p>
    <w:p w14:paraId="1ABD42DA" w14:textId="329BFFCB" w:rsidR="00C73EDB" w:rsidRPr="005E173E" w:rsidRDefault="00340D5E" w:rsidP="00C73EDB">
      <w:pPr>
        <w:pStyle w:val="Heading1"/>
        <w:rPr>
          <w:sz w:val="24"/>
          <w:szCs w:val="24"/>
        </w:rPr>
      </w:pPr>
      <w:r>
        <w:rPr>
          <w:sz w:val="24"/>
          <w:szCs w:val="24"/>
        </w:rPr>
        <w:tab/>
      </w:r>
      <w:bookmarkStart w:id="51" w:name="_Toc33380647"/>
      <w:bookmarkStart w:id="52" w:name="_Toc33380910"/>
      <w:bookmarkStart w:id="53" w:name="_Toc37883167"/>
      <w:r w:rsidR="00592821" w:rsidRPr="005E173E">
        <w:rPr>
          <w:sz w:val="24"/>
          <w:szCs w:val="24"/>
        </w:rPr>
        <w:t xml:space="preserve">User </w:t>
      </w:r>
      <w:r w:rsidR="00592821">
        <w:rPr>
          <w:sz w:val="24"/>
          <w:szCs w:val="24"/>
        </w:rPr>
        <w:t>Case Scenario</w:t>
      </w:r>
      <w:r w:rsidR="00592821" w:rsidRPr="005E173E">
        <w:rPr>
          <w:sz w:val="24"/>
          <w:szCs w:val="24"/>
        </w:rPr>
        <w:t xml:space="preserve">: </w:t>
      </w:r>
      <w:r w:rsidR="00C73EDB" w:rsidRPr="005E173E">
        <w:rPr>
          <w:sz w:val="24"/>
          <w:szCs w:val="24"/>
        </w:rPr>
        <w:t xml:space="preserve">Making the </w:t>
      </w:r>
      <w:r w:rsidR="00C73EDB">
        <w:rPr>
          <w:sz w:val="24"/>
          <w:szCs w:val="24"/>
        </w:rPr>
        <w:t xml:space="preserve">text of a Text Box </w:t>
      </w:r>
      <w:r w:rsidR="00C73EDB" w:rsidRPr="005E173E">
        <w:rPr>
          <w:sz w:val="24"/>
          <w:szCs w:val="24"/>
        </w:rPr>
        <w:t>“</w:t>
      </w:r>
      <w:r w:rsidR="00061FED">
        <w:rPr>
          <w:sz w:val="24"/>
          <w:szCs w:val="24"/>
        </w:rPr>
        <w:t>Hello World</w:t>
      </w:r>
      <w:r w:rsidR="00C73EDB" w:rsidRPr="005E173E">
        <w:rPr>
          <w:sz w:val="24"/>
          <w:szCs w:val="24"/>
        </w:rPr>
        <w:t>”</w:t>
      </w:r>
      <w:bookmarkEnd w:id="51"/>
      <w:bookmarkEnd w:id="52"/>
      <w:bookmarkEnd w:id="53"/>
    </w:p>
    <w:p w14:paraId="2C1970F3" w14:textId="7EB84F0F" w:rsidR="00C73EDB" w:rsidRDefault="00C73EDB" w:rsidP="009718FE">
      <w:pPr>
        <w:pStyle w:val="BodyText"/>
        <w:ind w:left="720"/>
      </w:pPr>
      <w:r>
        <w:t xml:space="preserve">1. </w:t>
      </w:r>
      <w:r w:rsidR="009718FE">
        <w:t>Hover on a Text Box (if hover options don’t show up, press “c” to ensure hover options weren’t locked).</w:t>
      </w:r>
    </w:p>
    <w:p w14:paraId="670EDFF5" w14:textId="5BF647E2" w:rsidR="00C73EDB" w:rsidRDefault="00340D5E" w:rsidP="00C73EDB">
      <w:pPr>
        <w:pStyle w:val="BodyText"/>
      </w:pPr>
      <w:r>
        <w:tab/>
      </w:r>
      <w:r w:rsidR="00C73EDB">
        <w:t>2. Modify Text to “</w:t>
      </w:r>
      <w:r w:rsidR="00365814">
        <w:t>Hello World</w:t>
      </w:r>
      <w:r w:rsidR="00C73EDB">
        <w:t>” in the text editor window that pops up.</w:t>
      </w:r>
    </w:p>
    <w:p w14:paraId="23C496BD" w14:textId="77777777" w:rsidR="009718FE" w:rsidRDefault="009718FE" w:rsidP="00C73EDB">
      <w:pPr>
        <w:pStyle w:val="BodyText"/>
        <w:rPr>
          <w:noProof/>
        </w:rPr>
      </w:pPr>
      <w:r w:rsidRPr="009718FE">
        <w:rPr>
          <w:noProof/>
        </w:rPr>
        <w:drawing>
          <wp:inline distT="0" distB="0" distL="0" distR="0" wp14:anchorId="260BEF85" wp14:editId="32F08D98">
            <wp:extent cx="2698889" cy="16574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889" cy="1657435"/>
                    </a:xfrm>
                    <a:prstGeom prst="rect">
                      <a:avLst/>
                    </a:prstGeom>
                  </pic:spPr>
                </pic:pic>
              </a:graphicData>
            </a:graphic>
          </wp:inline>
        </w:drawing>
      </w:r>
      <w:r w:rsidRPr="009718FE">
        <w:rPr>
          <w:noProof/>
        </w:rPr>
        <w:t xml:space="preserve"> </w:t>
      </w:r>
    </w:p>
    <w:p w14:paraId="47D7A973" w14:textId="75B99840" w:rsidR="009718FE" w:rsidRDefault="009718FE" w:rsidP="009718FE">
      <w:pPr>
        <w:pStyle w:val="BodyText"/>
      </w:pPr>
      <w:r>
        <w:t>Fig: After hovering on the Text Box</w:t>
      </w:r>
    </w:p>
    <w:p w14:paraId="4F6EE55B" w14:textId="7776CDDD" w:rsidR="00002E2C" w:rsidRDefault="009718FE" w:rsidP="00C73EDB">
      <w:pPr>
        <w:pStyle w:val="BodyText"/>
      </w:pPr>
      <w:r w:rsidRPr="009718FE">
        <w:rPr>
          <w:noProof/>
        </w:rPr>
        <w:lastRenderedPageBreak/>
        <w:drawing>
          <wp:inline distT="0" distB="0" distL="0" distR="0" wp14:anchorId="250BF822" wp14:editId="3549476D">
            <wp:extent cx="4883150" cy="2967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3150" cy="2967990"/>
                    </a:xfrm>
                    <a:prstGeom prst="rect">
                      <a:avLst/>
                    </a:prstGeom>
                  </pic:spPr>
                </pic:pic>
              </a:graphicData>
            </a:graphic>
          </wp:inline>
        </w:drawing>
      </w:r>
    </w:p>
    <w:p w14:paraId="47C16551" w14:textId="7B931CEF" w:rsidR="00002E2C" w:rsidRDefault="00002E2C" w:rsidP="00C73EDB">
      <w:pPr>
        <w:pStyle w:val="BodyText"/>
      </w:pPr>
      <w:r>
        <w:t xml:space="preserve">Fig: After clicking on the </w:t>
      </w:r>
      <w:r w:rsidR="009718FE">
        <w:t>“T” option</w:t>
      </w:r>
    </w:p>
    <w:p w14:paraId="2115A551" w14:textId="2B1CADFE" w:rsidR="009A645C" w:rsidRDefault="00340D5E" w:rsidP="00E35B59">
      <w:pPr>
        <w:pStyle w:val="BodyText"/>
      </w:pPr>
      <w:r>
        <w:tab/>
      </w:r>
    </w:p>
    <w:p w14:paraId="40B2B75C" w14:textId="0BFA6C33" w:rsidR="00C73EDB" w:rsidRDefault="00002E2C" w:rsidP="00E35B59">
      <w:pPr>
        <w:pStyle w:val="BodyText"/>
        <w:ind w:firstLine="720"/>
      </w:pPr>
      <w:r>
        <w:t>3. Click ‘OK</w:t>
      </w:r>
      <w:r w:rsidR="00C73EDB">
        <w:t>’</w:t>
      </w:r>
    </w:p>
    <w:p w14:paraId="74482D93" w14:textId="779374BE" w:rsidR="00832B4C" w:rsidRDefault="00832B4C" w:rsidP="00C73EDB">
      <w:pPr>
        <w:pStyle w:val="BodyText"/>
      </w:pPr>
    </w:p>
    <w:p w14:paraId="3562353A" w14:textId="17F64148" w:rsidR="00832B4C" w:rsidRDefault="009718FE" w:rsidP="00C73EDB">
      <w:pPr>
        <w:pStyle w:val="BodyText"/>
      </w:pPr>
      <w:r w:rsidRPr="009718FE">
        <w:rPr>
          <w:noProof/>
        </w:rPr>
        <w:drawing>
          <wp:inline distT="0" distB="0" distL="0" distR="0" wp14:anchorId="5982336F" wp14:editId="3D238D73">
            <wp:extent cx="488315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3150" cy="3114040"/>
                    </a:xfrm>
                    <a:prstGeom prst="rect">
                      <a:avLst/>
                    </a:prstGeom>
                  </pic:spPr>
                </pic:pic>
              </a:graphicData>
            </a:graphic>
          </wp:inline>
        </w:drawing>
      </w:r>
    </w:p>
    <w:p w14:paraId="2E07D4A8" w14:textId="3A974FBC" w:rsidR="00002E2C" w:rsidRDefault="00002E2C" w:rsidP="00E35B59">
      <w:pPr>
        <w:pStyle w:val="BodyText"/>
      </w:pPr>
      <w:r>
        <w:t xml:space="preserve">Fig: After clicking “OK”, the </w:t>
      </w:r>
      <w:r w:rsidR="00E35B59">
        <w:t xml:space="preserve">text of the </w:t>
      </w:r>
      <w:r>
        <w:t xml:space="preserve">text box </w:t>
      </w:r>
      <w:r w:rsidR="00E35B59">
        <w:t>has changed to ‘Hello World’</w:t>
      </w:r>
    </w:p>
    <w:p w14:paraId="3BE87CFE" w14:textId="7B29321A" w:rsidR="00B70B36" w:rsidRDefault="00B70B36" w:rsidP="00B70B36">
      <w:pPr>
        <w:pStyle w:val="Heading1"/>
      </w:pPr>
      <w:bookmarkStart w:id="54" w:name="_Toc37883168"/>
      <w:r>
        <w:lastRenderedPageBreak/>
        <w:t>Changing the text</w:t>
      </w:r>
      <w:r w:rsidR="00B31335">
        <w:t xml:space="preserve"> color</w:t>
      </w:r>
      <w:r>
        <w:t xml:space="preserve"> of a Text Box</w:t>
      </w:r>
      <w:bookmarkEnd w:id="54"/>
    </w:p>
    <w:p w14:paraId="610FDF1C" w14:textId="77777777" w:rsidR="00B70B36" w:rsidRDefault="00B70B36" w:rsidP="00B70B36">
      <w:pPr>
        <w:pStyle w:val="BodyText"/>
      </w:pPr>
      <w:r>
        <w:t>1. Hover on a Text Box (if hover options don’t show up, press “c” to ensure hover options weren’t locked).</w:t>
      </w:r>
    </w:p>
    <w:p w14:paraId="38EF0FE9" w14:textId="730312B4" w:rsidR="00B70B36" w:rsidRDefault="00B70B36" w:rsidP="00B70B36">
      <w:pPr>
        <w:pStyle w:val="BodyText"/>
      </w:pPr>
      <w:r>
        <w:t>2. Click on</w:t>
      </w:r>
      <w:r w:rsidR="00B31335">
        <w:t xml:space="preserve"> the left color block</w:t>
      </w:r>
      <w:r>
        <w:t xml:space="preserve"> option.</w:t>
      </w:r>
    </w:p>
    <w:p w14:paraId="752683EA" w14:textId="14282516" w:rsidR="00B70B36" w:rsidRDefault="00034A4C" w:rsidP="00FD2CE5">
      <w:pPr>
        <w:pStyle w:val="BodyText"/>
      </w:pPr>
      <w:r>
        <w:t>3</w:t>
      </w:r>
      <w:r w:rsidR="00B70B36">
        <w:t xml:space="preserve">. </w:t>
      </w:r>
      <w:r w:rsidR="00B31335">
        <w:t xml:space="preserve">Pick </w:t>
      </w:r>
      <w:r w:rsidR="00FD2CE5">
        <w:t xml:space="preserve">and click </w:t>
      </w:r>
      <w:r w:rsidR="00B31335">
        <w:t>a color</w:t>
      </w:r>
      <w:r w:rsidR="00B70B36">
        <w:t xml:space="preserve"> in the </w:t>
      </w:r>
      <w:r w:rsidR="00B31335">
        <w:t>color pallet</w:t>
      </w:r>
      <w:r w:rsidR="00B70B36">
        <w:t xml:space="preserve"> window that pops up.</w:t>
      </w:r>
    </w:p>
    <w:p w14:paraId="619FA117" w14:textId="568172AC" w:rsidR="00B70B36" w:rsidRPr="005E173E" w:rsidRDefault="00B70B36" w:rsidP="00B70B36">
      <w:pPr>
        <w:pStyle w:val="Heading1"/>
        <w:rPr>
          <w:sz w:val="24"/>
          <w:szCs w:val="24"/>
        </w:rPr>
      </w:pPr>
      <w:r>
        <w:rPr>
          <w:sz w:val="24"/>
          <w:szCs w:val="24"/>
        </w:rPr>
        <w:tab/>
      </w:r>
      <w:bookmarkStart w:id="55" w:name="_Toc37883169"/>
      <w:r w:rsidRPr="005E173E">
        <w:rPr>
          <w:sz w:val="24"/>
          <w:szCs w:val="24"/>
        </w:rPr>
        <w:t xml:space="preserve">User </w:t>
      </w:r>
      <w:r>
        <w:rPr>
          <w:sz w:val="24"/>
          <w:szCs w:val="24"/>
        </w:rPr>
        <w:t>Case Scenario</w:t>
      </w:r>
      <w:r w:rsidRPr="005E173E">
        <w:rPr>
          <w:sz w:val="24"/>
          <w:szCs w:val="24"/>
        </w:rPr>
        <w:t xml:space="preserve">: Making the </w:t>
      </w:r>
      <w:r>
        <w:rPr>
          <w:sz w:val="24"/>
          <w:szCs w:val="24"/>
        </w:rPr>
        <w:t>text</w:t>
      </w:r>
      <w:r w:rsidR="00034A4C">
        <w:rPr>
          <w:sz w:val="24"/>
          <w:szCs w:val="24"/>
        </w:rPr>
        <w:t xml:space="preserve"> color</w:t>
      </w:r>
      <w:r>
        <w:rPr>
          <w:sz w:val="24"/>
          <w:szCs w:val="24"/>
        </w:rPr>
        <w:t xml:space="preserve"> of a Text Box </w:t>
      </w:r>
      <w:r w:rsidR="00034A4C">
        <w:rPr>
          <w:sz w:val="24"/>
          <w:szCs w:val="24"/>
        </w:rPr>
        <w:t>red</w:t>
      </w:r>
      <w:bookmarkEnd w:id="55"/>
    </w:p>
    <w:p w14:paraId="7D8831A8" w14:textId="2F8A4E66" w:rsidR="00B70B36" w:rsidRDefault="00B70B36" w:rsidP="00475ED2">
      <w:pPr>
        <w:pStyle w:val="BodyText"/>
        <w:ind w:left="720"/>
      </w:pPr>
      <w:r>
        <w:t>1. Hover on a Text Box (if hover options don’t show up, press “c” to ensure hover options weren’t locked).</w:t>
      </w:r>
    </w:p>
    <w:p w14:paraId="6CE5F164" w14:textId="77777777" w:rsidR="00B70B36" w:rsidRDefault="00B70B36" w:rsidP="00B70B36">
      <w:pPr>
        <w:pStyle w:val="BodyText"/>
        <w:rPr>
          <w:noProof/>
        </w:rPr>
      </w:pPr>
      <w:r w:rsidRPr="009718FE">
        <w:rPr>
          <w:noProof/>
        </w:rPr>
        <w:drawing>
          <wp:inline distT="0" distB="0" distL="0" distR="0" wp14:anchorId="621961E1" wp14:editId="02CCD2A1">
            <wp:extent cx="2698889" cy="16574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889" cy="1657435"/>
                    </a:xfrm>
                    <a:prstGeom prst="rect">
                      <a:avLst/>
                    </a:prstGeom>
                  </pic:spPr>
                </pic:pic>
              </a:graphicData>
            </a:graphic>
          </wp:inline>
        </w:drawing>
      </w:r>
      <w:r w:rsidRPr="009718FE">
        <w:rPr>
          <w:noProof/>
        </w:rPr>
        <w:t xml:space="preserve"> </w:t>
      </w:r>
    </w:p>
    <w:p w14:paraId="33267140" w14:textId="1A30B8C8" w:rsidR="00475ED2" w:rsidRDefault="00B70B36" w:rsidP="00475ED2">
      <w:pPr>
        <w:pStyle w:val="BodyText"/>
      </w:pPr>
      <w:r>
        <w:t>Fig: After hovering on the Text Box</w:t>
      </w:r>
    </w:p>
    <w:p w14:paraId="420E2176" w14:textId="21BE3CD7" w:rsidR="00475ED2" w:rsidRDefault="00475ED2" w:rsidP="00475ED2">
      <w:pPr>
        <w:pStyle w:val="BodyText"/>
      </w:pPr>
      <w:r>
        <w:tab/>
        <w:t>2. Click on the left color block option.</w:t>
      </w:r>
    </w:p>
    <w:p w14:paraId="2A7662D5" w14:textId="42F4DE1F" w:rsidR="00B70B36" w:rsidRDefault="00FD2CE5" w:rsidP="00B70B36">
      <w:pPr>
        <w:pStyle w:val="BodyText"/>
      </w:pPr>
      <w:r w:rsidRPr="00FD2CE5">
        <w:drawing>
          <wp:inline distT="0" distB="0" distL="0" distR="0" wp14:anchorId="46FA1E6F" wp14:editId="046E53A2">
            <wp:extent cx="3435527" cy="26734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5527" cy="2673487"/>
                    </a:xfrm>
                    <a:prstGeom prst="rect">
                      <a:avLst/>
                    </a:prstGeom>
                  </pic:spPr>
                </pic:pic>
              </a:graphicData>
            </a:graphic>
          </wp:inline>
        </w:drawing>
      </w:r>
    </w:p>
    <w:p w14:paraId="78B3323B" w14:textId="232F501D" w:rsidR="00B70B36" w:rsidRDefault="00B70B36" w:rsidP="00475ED2">
      <w:pPr>
        <w:pStyle w:val="BodyText"/>
      </w:pPr>
      <w:r>
        <w:t xml:space="preserve">Fig: After clicking on the </w:t>
      </w:r>
      <w:r w:rsidR="00FD2CE5">
        <w:t>left color block</w:t>
      </w:r>
      <w:r>
        <w:t xml:space="preserve"> option</w:t>
      </w:r>
    </w:p>
    <w:p w14:paraId="0E3BC04F" w14:textId="69213CC1" w:rsidR="00B70B36" w:rsidRDefault="00B70B36" w:rsidP="00475ED2">
      <w:pPr>
        <w:pStyle w:val="BodyText"/>
        <w:ind w:firstLine="720"/>
      </w:pPr>
      <w:r>
        <w:lastRenderedPageBreak/>
        <w:t xml:space="preserve">3. </w:t>
      </w:r>
      <w:r w:rsidR="00FD2CE5">
        <w:t xml:space="preserve">Pick and </w:t>
      </w:r>
      <w:r>
        <w:t xml:space="preserve">Click </w:t>
      </w:r>
      <w:r w:rsidR="00FD2CE5">
        <w:t>on red</w:t>
      </w:r>
    </w:p>
    <w:p w14:paraId="254D4635" w14:textId="642149BA" w:rsidR="00B70B36" w:rsidRDefault="00FD2CE5" w:rsidP="00B70B36">
      <w:pPr>
        <w:pStyle w:val="BodyText"/>
      </w:pPr>
      <w:r w:rsidRPr="00FD2CE5">
        <w:rPr>
          <w:noProof/>
        </w:rPr>
        <w:drawing>
          <wp:inline distT="0" distB="0" distL="0" distR="0" wp14:anchorId="4D2B5D5C" wp14:editId="13A96200">
            <wp:extent cx="2343270" cy="8255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270" cy="825542"/>
                    </a:xfrm>
                    <a:prstGeom prst="rect">
                      <a:avLst/>
                    </a:prstGeom>
                  </pic:spPr>
                </pic:pic>
              </a:graphicData>
            </a:graphic>
          </wp:inline>
        </w:drawing>
      </w:r>
    </w:p>
    <w:p w14:paraId="208B18E0" w14:textId="53F9E138" w:rsidR="00B70B36" w:rsidRDefault="00B70B36" w:rsidP="00B70B36">
      <w:pPr>
        <w:pStyle w:val="BodyText"/>
      </w:pPr>
      <w:r>
        <w:t xml:space="preserve">Fig: After clicking </w:t>
      </w:r>
      <w:r w:rsidR="00FD2CE5">
        <w:t>red,</w:t>
      </w:r>
      <w:r>
        <w:t xml:space="preserve"> the text </w:t>
      </w:r>
      <w:r w:rsidR="00FD2CE5">
        <w:t xml:space="preserve">color </w:t>
      </w:r>
      <w:r>
        <w:t xml:space="preserve">of the text box has changed </w:t>
      </w:r>
      <w:r w:rsidR="00FD2CE5">
        <w:t>to red</w:t>
      </w:r>
    </w:p>
    <w:p w14:paraId="13461701" w14:textId="77777777" w:rsidR="00B70B36" w:rsidRDefault="00B70B36" w:rsidP="00B70B36">
      <w:pPr>
        <w:pStyle w:val="BodyText"/>
      </w:pPr>
    </w:p>
    <w:p w14:paraId="140C7C6E" w14:textId="7506029E" w:rsidR="00B31335" w:rsidRDefault="00B31335" w:rsidP="00B31335">
      <w:pPr>
        <w:pStyle w:val="Heading1"/>
      </w:pPr>
      <w:bookmarkStart w:id="56" w:name="_Toc37883170"/>
      <w:r>
        <w:t xml:space="preserve">Changing the </w:t>
      </w:r>
      <w:r w:rsidR="00475ED2">
        <w:t>color</w:t>
      </w:r>
      <w:r>
        <w:t xml:space="preserve"> of a Text Box</w:t>
      </w:r>
      <w:bookmarkEnd w:id="56"/>
    </w:p>
    <w:p w14:paraId="3E0E3B36" w14:textId="77777777" w:rsidR="00B31335" w:rsidRDefault="00B31335" w:rsidP="00B31335">
      <w:pPr>
        <w:pStyle w:val="BodyText"/>
      </w:pPr>
      <w:r>
        <w:t>1. Hover on a Text Box (if hover options don’t show up, press “c” to ensure hover options weren’t locked).</w:t>
      </w:r>
    </w:p>
    <w:p w14:paraId="4E9FAA24" w14:textId="6DAEF44F" w:rsidR="00B31335" w:rsidRDefault="00B31335" w:rsidP="00475ED2">
      <w:pPr>
        <w:pStyle w:val="BodyText"/>
      </w:pPr>
      <w:r>
        <w:t xml:space="preserve">2. Click on the </w:t>
      </w:r>
      <w:r w:rsidR="00475ED2">
        <w:t>right color block</w:t>
      </w:r>
      <w:r>
        <w:t xml:space="preserve"> option.</w:t>
      </w:r>
    </w:p>
    <w:p w14:paraId="5E4EF42E" w14:textId="76838CC9" w:rsidR="00B31335" w:rsidRDefault="00B31335" w:rsidP="00B31335">
      <w:pPr>
        <w:pStyle w:val="BodyText"/>
      </w:pPr>
      <w:r>
        <w:t xml:space="preserve">3. </w:t>
      </w:r>
      <w:r w:rsidR="00475ED2">
        <w:t>Pick and click a color in the color pallet window that pops up.</w:t>
      </w:r>
    </w:p>
    <w:p w14:paraId="15FA5F08" w14:textId="6C4D6091" w:rsidR="00B31335" w:rsidRPr="005E173E" w:rsidRDefault="00B31335" w:rsidP="00B31335">
      <w:pPr>
        <w:pStyle w:val="Heading1"/>
        <w:rPr>
          <w:sz w:val="24"/>
          <w:szCs w:val="24"/>
        </w:rPr>
      </w:pPr>
      <w:r>
        <w:rPr>
          <w:sz w:val="24"/>
          <w:szCs w:val="24"/>
        </w:rPr>
        <w:tab/>
      </w:r>
      <w:bookmarkStart w:id="57" w:name="_Toc37883171"/>
      <w:r w:rsidRPr="005E173E">
        <w:rPr>
          <w:sz w:val="24"/>
          <w:szCs w:val="24"/>
        </w:rPr>
        <w:t xml:space="preserve">User </w:t>
      </w:r>
      <w:r>
        <w:rPr>
          <w:sz w:val="24"/>
          <w:szCs w:val="24"/>
        </w:rPr>
        <w:t>Case Scenario</w:t>
      </w:r>
      <w:r w:rsidRPr="005E173E">
        <w:rPr>
          <w:sz w:val="24"/>
          <w:szCs w:val="24"/>
        </w:rPr>
        <w:t xml:space="preserve">: Making the </w:t>
      </w:r>
      <w:r w:rsidR="007D4806">
        <w:rPr>
          <w:sz w:val="24"/>
          <w:szCs w:val="24"/>
        </w:rPr>
        <w:t>color</w:t>
      </w:r>
      <w:r>
        <w:rPr>
          <w:sz w:val="24"/>
          <w:szCs w:val="24"/>
        </w:rPr>
        <w:t xml:space="preserve"> of a Text Box </w:t>
      </w:r>
      <w:r w:rsidR="007D4806">
        <w:rPr>
          <w:sz w:val="24"/>
          <w:szCs w:val="24"/>
        </w:rPr>
        <w:t>purple</w:t>
      </w:r>
      <w:bookmarkEnd w:id="57"/>
    </w:p>
    <w:p w14:paraId="7B7395B7" w14:textId="446A2AF9" w:rsidR="00B31335" w:rsidRDefault="00B31335" w:rsidP="00475ED2">
      <w:pPr>
        <w:pStyle w:val="BodyText"/>
        <w:ind w:left="720"/>
      </w:pPr>
      <w:r>
        <w:t>1. Hover on a Text Box (if hover options don’t show up, press “c” to ensure hover options weren’t locked).</w:t>
      </w:r>
    </w:p>
    <w:p w14:paraId="1C4396D4" w14:textId="3300F23A" w:rsidR="00B31335" w:rsidRDefault="00475ED2" w:rsidP="00B31335">
      <w:pPr>
        <w:pStyle w:val="BodyText"/>
        <w:rPr>
          <w:noProof/>
        </w:rPr>
      </w:pPr>
      <w:r w:rsidRPr="00475ED2">
        <w:rPr>
          <w:noProof/>
        </w:rPr>
        <w:drawing>
          <wp:inline distT="0" distB="0" distL="0" distR="0" wp14:anchorId="44AB58EB" wp14:editId="7C7F1977">
            <wp:extent cx="2533780" cy="159393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780" cy="1593932"/>
                    </a:xfrm>
                    <a:prstGeom prst="rect">
                      <a:avLst/>
                    </a:prstGeom>
                  </pic:spPr>
                </pic:pic>
              </a:graphicData>
            </a:graphic>
          </wp:inline>
        </w:drawing>
      </w:r>
      <w:r w:rsidR="00B31335" w:rsidRPr="009718FE">
        <w:rPr>
          <w:noProof/>
        </w:rPr>
        <w:t xml:space="preserve"> </w:t>
      </w:r>
    </w:p>
    <w:p w14:paraId="4C9AF9DF" w14:textId="39F8328E" w:rsidR="00475ED2" w:rsidRDefault="00B31335" w:rsidP="00931096">
      <w:pPr>
        <w:pStyle w:val="BodyText"/>
      </w:pPr>
      <w:r>
        <w:t>Fig: After hovering on the Text Box</w:t>
      </w:r>
    </w:p>
    <w:p w14:paraId="01B8419D" w14:textId="77777777" w:rsidR="00931096" w:rsidRDefault="00931096" w:rsidP="00931096">
      <w:pPr>
        <w:pStyle w:val="BodyText"/>
      </w:pPr>
    </w:p>
    <w:p w14:paraId="7070BB7F" w14:textId="77777777" w:rsidR="00475ED2" w:rsidRDefault="00475ED2" w:rsidP="00475ED2">
      <w:pPr>
        <w:pStyle w:val="BodyText"/>
      </w:pPr>
      <w:r>
        <w:tab/>
        <w:t>2. Modify Text to “Hello World” in the text editor window that pops up.</w:t>
      </w:r>
    </w:p>
    <w:p w14:paraId="5C29D9F2" w14:textId="77777777" w:rsidR="00475ED2" w:rsidRDefault="00475ED2" w:rsidP="00B31335">
      <w:pPr>
        <w:pStyle w:val="BodyText"/>
      </w:pPr>
    </w:p>
    <w:p w14:paraId="149B54D0" w14:textId="780F73E8" w:rsidR="00B31335" w:rsidRDefault="00931096" w:rsidP="00B31335">
      <w:pPr>
        <w:pStyle w:val="BodyText"/>
      </w:pPr>
      <w:r w:rsidRPr="00931096">
        <w:rPr>
          <w:noProof/>
        </w:rPr>
        <w:lastRenderedPageBreak/>
        <w:drawing>
          <wp:inline distT="0" distB="0" distL="0" distR="0" wp14:anchorId="4CE5E0AE" wp14:editId="29E95931">
            <wp:extent cx="3575234" cy="262903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5234" cy="2629035"/>
                    </a:xfrm>
                    <a:prstGeom prst="rect">
                      <a:avLst/>
                    </a:prstGeom>
                  </pic:spPr>
                </pic:pic>
              </a:graphicData>
            </a:graphic>
          </wp:inline>
        </w:drawing>
      </w:r>
    </w:p>
    <w:p w14:paraId="26115AA6" w14:textId="1F0C5A07" w:rsidR="00B31335" w:rsidRDefault="00B31335" w:rsidP="00B31335">
      <w:pPr>
        <w:pStyle w:val="BodyText"/>
      </w:pPr>
      <w:r>
        <w:t xml:space="preserve">Fig: After clicking on </w:t>
      </w:r>
      <w:r w:rsidR="00931096">
        <w:t>the right color block</w:t>
      </w:r>
      <w:r>
        <w:t xml:space="preserve"> option</w:t>
      </w:r>
    </w:p>
    <w:p w14:paraId="02CF56CB" w14:textId="77777777" w:rsidR="00B31335" w:rsidRDefault="00B31335" w:rsidP="00B31335">
      <w:pPr>
        <w:pStyle w:val="BodyText"/>
      </w:pPr>
      <w:r>
        <w:tab/>
      </w:r>
    </w:p>
    <w:p w14:paraId="67415DF8" w14:textId="2AF208A3" w:rsidR="00B31335" w:rsidRDefault="00B31335" w:rsidP="00B31335">
      <w:pPr>
        <w:pStyle w:val="BodyText"/>
        <w:ind w:firstLine="720"/>
      </w:pPr>
      <w:r>
        <w:t xml:space="preserve">3. </w:t>
      </w:r>
      <w:r w:rsidR="007D4806">
        <w:t>Pick and Click on purple</w:t>
      </w:r>
    </w:p>
    <w:p w14:paraId="51BEE416" w14:textId="77777777" w:rsidR="00B31335" w:rsidRDefault="00B31335" w:rsidP="00B31335">
      <w:pPr>
        <w:pStyle w:val="BodyText"/>
      </w:pPr>
    </w:p>
    <w:p w14:paraId="23410D8A" w14:textId="6169E5D4" w:rsidR="00B31335" w:rsidRDefault="007D4806" w:rsidP="00B31335">
      <w:pPr>
        <w:pStyle w:val="BodyText"/>
      </w:pPr>
      <w:r w:rsidRPr="007D4806">
        <w:rPr>
          <w:noProof/>
        </w:rPr>
        <w:drawing>
          <wp:inline distT="0" distB="0" distL="0" distR="0" wp14:anchorId="3F186C12" wp14:editId="26F6B426">
            <wp:extent cx="2330570" cy="8953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0570" cy="895396"/>
                    </a:xfrm>
                    <a:prstGeom prst="rect">
                      <a:avLst/>
                    </a:prstGeom>
                  </pic:spPr>
                </pic:pic>
              </a:graphicData>
            </a:graphic>
          </wp:inline>
        </w:drawing>
      </w:r>
    </w:p>
    <w:p w14:paraId="11B1300B" w14:textId="07FEF62D" w:rsidR="00B31335" w:rsidRDefault="00B31335" w:rsidP="007D4806">
      <w:pPr>
        <w:pStyle w:val="BodyText"/>
      </w:pPr>
      <w:r>
        <w:t>Fig</w:t>
      </w:r>
      <w:r w:rsidR="007D4806">
        <w:t>: After clicking purple, the color of the text box has changed to purple</w:t>
      </w:r>
    </w:p>
    <w:p w14:paraId="558CBF5B" w14:textId="77777777" w:rsidR="00B31335" w:rsidRDefault="00B31335" w:rsidP="00B31335">
      <w:pPr>
        <w:pStyle w:val="BodyText"/>
      </w:pPr>
    </w:p>
    <w:p w14:paraId="1395EA17" w14:textId="77777777" w:rsidR="00B31335" w:rsidRDefault="00B31335" w:rsidP="00B31335">
      <w:pPr>
        <w:pStyle w:val="BodyText"/>
      </w:pPr>
    </w:p>
    <w:p w14:paraId="68948A62" w14:textId="1E199163" w:rsidR="00B31335" w:rsidRDefault="007D4806" w:rsidP="00B31335">
      <w:pPr>
        <w:pStyle w:val="Heading1"/>
      </w:pPr>
      <w:bookmarkStart w:id="58" w:name="_Toc37883172"/>
      <w:r>
        <w:t>Deleting</w:t>
      </w:r>
      <w:r w:rsidR="00B31335">
        <w:t xml:space="preserve"> a Text Box</w:t>
      </w:r>
      <w:bookmarkEnd w:id="58"/>
    </w:p>
    <w:p w14:paraId="258DD2DB" w14:textId="77777777" w:rsidR="00B31335" w:rsidRDefault="00B31335" w:rsidP="00B31335">
      <w:pPr>
        <w:pStyle w:val="BodyText"/>
      </w:pPr>
      <w:r>
        <w:t>1. Hover on a Text Box (if hover options don’t show up, press “c” to ensure hover options weren’t locked).</w:t>
      </w:r>
    </w:p>
    <w:p w14:paraId="20D1A777" w14:textId="76F41923" w:rsidR="00B31335" w:rsidRDefault="00B31335" w:rsidP="007D4806">
      <w:pPr>
        <w:pStyle w:val="BodyText"/>
      </w:pPr>
      <w:r>
        <w:t xml:space="preserve">2. Click on the </w:t>
      </w:r>
      <w:r w:rsidR="007D4806">
        <w:t>trash can</w:t>
      </w:r>
      <w:r>
        <w:t>.</w:t>
      </w:r>
    </w:p>
    <w:p w14:paraId="2612410C" w14:textId="46D25558" w:rsidR="00B31335" w:rsidRPr="005E173E" w:rsidRDefault="00B31335" w:rsidP="007D4806">
      <w:pPr>
        <w:pStyle w:val="Heading1"/>
        <w:rPr>
          <w:sz w:val="24"/>
          <w:szCs w:val="24"/>
        </w:rPr>
      </w:pPr>
      <w:r>
        <w:rPr>
          <w:sz w:val="24"/>
          <w:szCs w:val="24"/>
        </w:rPr>
        <w:lastRenderedPageBreak/>
        <w:tab/>
      </w:r>
      <w:bookmarkStart w:id="59" w:name="_Toc37883173"/>
      <w:r w:rsidRPr="005E173E">
        <w:rPr>
          <w:sz w:val="24"/>
          <w:szCs w:val="24"/>
        </w:rPr>
        <w:t xml:space="preserve">User </w:t>
      </w:r>
      <w:r>
        <w:rPr>
          <w:sz w:val="24"/>
          <w:szCs w:val="24"/>
        </w:rPr>
        <w:t>Case Scenario</w:t>
      </w:r>
      <w:r w:rsidRPr="005E173E">
        <w:rPr>
          <w:sz w:val="24"/>
          <w:szCs w:val="24"/>
        </w:rPr>
        <w:t xml:space="preserve">: </w:t>
      </w:r>
      <w:r w:rsidR="007D4806">
        <w:rPr>
          <w:sz w:val="24"/>
          <w:szCs w:val="24"/>
        </w:rPr>
        <w:t>Deleting</w:t>
      </w:r>
      <w:r>
        <w:rPr>
          <w:sz w:val="24"/>
          <w:szCs w:val="24"/>
        </w:rPr>
        <w:t xml:space="preserve"> a Text Box</w:t>
      </w:r>
      <w:bookmarkEnd w:id="59"/>
      <w:r>
        <w:rPr>
          <w:sz w:val="24"/>
          <w:szCs w:val="24"/>
        </w:rPr>
        <w:t xml:space="preserve"> </w:t>
      </w:r>
    </w:p>
    <w:p w14:paraId="744C6786" w14:textId="22B665AB" w:rsidR="00B31335" w:rsidRDefault="00B31335" w:rsidP="007D4806">
      <w:pPr>
        <w:pStyle w:val="BodyText"/>
        <w:ind w:left="720"/>
      </w:pPr>
      <w:r>
        <w:t>1. Hover on a Text Box (if hover options don’t show up, press “c” to ensure hover options weren’t locked).</w:t>
      </w:r>
    </w:p>
    <w:p w14:paraId="322C6A3B" w14:textId="4D46F804" w:rsidR="00B31335" w:rsidRDefault="007D4806" w:rsidP="00B31335">
      <w:pPr>
        <w:pStyle w:val="BodyText"/>
        <w:rPr>
          <w:noProof/>
        </w:rPr>
      </w:pPr>
      <w:r w:rsidRPr="007D4806">
        <w:rPr>
          <w:noProof/>
        </w:rPr>
        <w:drawing>
          <wp:inline distT="0" distB="0" distL="0" distR="0" wp14:anchorId="5F81EF63" wp14:editId="16C98D85">
            <wp:extent cx="2590933" cy="1593932"/>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0933" cy="1593932"/>
                    </a:xfrm>
                    <a:prstGeom prst="rect">
                      <a:avLst/>
                    </a:prstGeom>
                  </pic:spPr>
                </pic:pic>
              </a:graphicData>
            </a:graphic>
          </wp:inline>
        </w:drawing>
      </w:r>
      <w:r w:rsidR="00B31335" w:rsidRPr="009718FE">
        <w:rPr>
          <w:noProof/>
        </w:rPr>
        <w:t xml:space="preserve"> </w:t>
      </w:r>
    </w:p>
    <w:p w14:paraId="249CA2A9" w14:textId="61267243" w:rsidR="007D4806" w:rsidRDefault="00B31335" w:rsidP="007D4806">
      <w:pPr>
        <w:pStyle w:val="BodyText"/>
      </w:pPr>
      <w:r>
        <w:t>Fig: After hovering on the Text Box</w:t>
      </w:r>
    </w:p>
    <w:p w14:paraId="55BBC8C9" w14:textId="7C29A865" w:rsidR="00B31335" w:rsidRDefault="007D4806" w:rsidP="007D4806">
      <w:pPr>
        <w:pStyle w:val="BodyText"/>
      </w:pPr>
      <w:r>
        <w:tab/>
        <w:t>2. Click on the trash can</w:t>
      </w:r>
      <w:r w:rsidR="00B31335">
        <w:tab/>
      </w:r>
    </w:p>
    <w:p w14:paraId="2012B17F" w14:textId="10185444" w:rsidR="00B31335" w:rsidRDefault="007D4806" w:rsidP="00B31335">
      <w:pPr>
        <w:pStyle w:val="BodyText"/>
      </w:pPr>
      <w:r w:rsidRPr="007D4806">
        <w:rPr>
          <w:noProof/>
        </w:rPr>
        <w:drawing>
          <wp:inline distT="0" distB="0" distL="0" distR="0" wp14:anchorId="029B0CCC" wp14:editId="2145DC12">
            <wp:extent cx="4883150" cy="31781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3150" cy="3178175"/>
                    </a:xfrm>
                    <a:prstGeom prst="rect">
                      <a:avLst/>
                    </a:prstGeom>
                  </pic:spPr>
                </pic:pic>
              </a:graphicData>
            </a:graphic>
          </wp:inline>
        </w:drawing>
      </w:r>
    </w:p>
    <w:p w14:paraId="08300CE3" w14:textId="0F192C54" w:rsidR="00B31335" w:rsidRDefault="00B31335" w:rsidP="00B31335">
      <w:pPr>
        <w:pStyle w:val="BodyText"/>
      </w:pPr>
      <w:r>
        <w:t xml:space="preserve">Fig: After clicking </w:t>
      </w:r>
      <w:r w:rsidR="007D4806">
        <w:t>the trash can,</w:t>
      </w:r>
      <w:r>
        <w:t xml:space="preserve"> the text box has </w:t>
      </w:r>
      <w:r w:rsidR="007D4806">
        <w:t>been deleted</w:t>
      </w:r>
    </w:p>
    <w:p w14:paraId="45B7CCE9" w14:textId="77777777" w:rsidR="00B31335" w:rsidRDefault="00B31335" w:rsidP="00B31335">
      <w:pPr>
        <w:pStyle w:val="BodyText"/>
      </w:pPr>
    </w:p>
    <w:p w14:paraId="02ED3BBD" w14:textId="77777777" w:rsidR="00B70B36" w:rsidRDefault="00B70B36" w:rsidP="00B70B36">
      <w:pPr>
        <w:pStyle w:val="BodyText"/>
      </w:pPr>
    </w:p>
    <w:p w14:paraId="51C07F81" w14:textId="0B0741F9" w:rsidR="00002E2C" w:rsidRDefault="00002E2C" w:rsidP="00C73EDB">
      <w:pPr>
        <w:pStyle w:val="BodyText"/>
      </w:pPr>
    </w:p>
    <w:p w14:paraId="3AF29EF5" w14:textId="55D2B8C1" w:rsidR="009E6E8E" w:rsidRPr="009A645C" w:rsidRDefault="009E6E8E" w:rsidP="009E6E8E">
      <w:pPr>
        <w:pStyle w:val="Heading1"/>
        <w:rPr>
          <w:sz w:val="40"/>
          <w:szCs w:val="40"/>
        </w:rPr>
      </w:pPr>
      <w:bookmarkStart w:id="60" w:name="_Toc37883174"/>
      <w:r>
        <w:rPr>
          <w:sz w:val="40"/>
          <w:szCs w:val="40"/>
        </w:rPr>
        <w:lastRenderedPageBreak/>
        <w:t>Undo/Redo options</w:t>
      </w:r>
      <w:bookmarkEnd w:id="60"/>
    </w:p>
    <w:p w14:paraId="7B85185B" w14:textId="1C93D7D6" w:rsidR="00EF053D" w:rsidRDefault="009E6E8E" w:rsidP="00EF053D">
      <w:pPr>
        <w:pStyle w:val="BodyText"/>
      </w:pPr>
      <w:r>
        <w:t xml:space="preserve">1. </w:t>
      </w:r>
      <w:r w:rsidR="00EF053D">
        <w:t>Click the undo/redo buttons located in the menu options on the right side of the screen.</w:t>
      </w:r>
    </w:p>
    <w:p w14:paraId="69827766" w14:textId="5917C2EC" w:rsidR="009E6E8E" w:rsidRDefault="009E6E8E" w:rsidP="00EF053D">
      <w:pPr>
        <w:pStyle w:val="BodyText"/>
      </w:pPr>
      <w:r>
        <w:t xml:space="preserve">2. </w:t>
      </w:r>
      <w:r w:rsidR="00EF053D">
        <w:t xml:space="preserve">Undo/Redo supports most operations such as textbox </w:t>
      </w:r>
      <w:r w:rsidR="008A003F">
        <w:t>deletion</w:t>
      </w:r>
      <w:r w:rsidR="00EF053D">
        <w:t>, circle color change, title change, etc... but isn’t perfect.</w:t>
      </w:r>
    </w:p>
    <w:p w14:paraId="4D2B798B" w14:textId="1ABD561E" w:rsidR="009E6E8E" w:rsidRPr="005E173E" w:rsidRDefault="009E6E8E" w:rsidP="009E6E8E">
      <w:pPr>
        <w:pStyle w:val="Heading1"/>
        <w:ind w:left="720"/>
        <w:rPr>
          <w:sz w:val="24"/>
          <w:szCs w:val="24"/>
        </w:rPr>
      </w:pPr>
      <w:bookmarkStart w:id="61" w:name="_Toc37883175"/>
      <w:r w:rsidRPr="005E173E">
        <w:rPr>
          <w:sz w:val="24"/>
          <w:szCs w:val="24"/>
        </w:rPr>
        <w:t xml:space="preserve">User </w:t>
      </w:r>
      <w:r>
        <w:rPr>
          <w:sz w:val="24"/>
          <w:szCs w:val="24"/>
        </w:rPr>
        <w:t>Case Scenario</w:t>
      </w:r>
      <w:r w:rsidRPr="005E173E">
        <w:rPr>
          <w:sz w:val="24"/>
          <w:szCs w:val="24"/>
        </w:rPr>
        <w:t xml:space="preserve">: </w:t>
      </w:r>
      <w:r w:rsidR="0077545C">
        <w:rPr>
          <w:sz w:val="24"/>
          <w:szCs w:val="24"/>
        </w:rPr>
        <w:t>Undoing the deletion of a Text Box</w:t>
      </w:r>
      <w:bookmarkEnd w:id="61"/>
    </w:p>
    <w:p w14:paraId="17E29C25" w14:textId="6166CD40" w:rsidR="009E6E8E" w:rsidRDefault="009E6E8E" w:rsidP="0087226E">
      <w:pPr>
        <w:pStyle w:val="BodyText"/>
        <w:ind w:left="720"/>
      </w:pPr>
      <w:r>
        <w:t xml:space="preserve">1. </w:t>
      </w:r>
      <w:r w:rsidR="0087226E">
        <w:t>Click the undo/redo buttons located in the menu options on the right side of the screen.</w:t>
      </w:r>
      <w:r w:rsidR="00E17813">
        <w:t xml:space="preserve"> (A text Box was deleted from a previous use case scenario)</w:t>
      </w:r>
    </w:p>
    <w:p w14:paraId="3FDCF75A" w14:textId="13ECBD5A" w:rsidR="00E17813" w:rsidRDefault="00E17813" w:rsidP="003749CD">
      <w:pPr>
        <w:pStyle w:val="BodyText"/>
      </w:pPr>
      <w:r w:rsidRPr="00E17813">
        <w:drawing>
          <wp:inline distT="0" distB="0" distL="0" distR="0" wp14:anchorId="14EC31C6" wp14:editId="0AF28B13">
            <wp:extent cx="4508813" cy="239395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1678" cy="2406090"/>
                    </a:xfrm>
                    <a:prstGeom prst="rect">
                      <a:avLst/>
                    </a:prstGeom>
                  </pic:spPr>
                </pic:pic>
              </a:graphicData>
            </a:graphic>
          </wp:inline>
        </w:drawing>
      </w:r>
    </w:p>
    <w:p w14:paraId="482BD703" w14:textId="5D2F7351" w:rsidR="00E17813" w:rsidRDefault="00E17813" w:rsidP="009E6E8E">
      <w:pPr>
        <w:pStyle w:val="BodyText"/>
      </w:pPr>
      <w:r>
        <w:t xml:space="preserve">Fig: Hovering over the Undo option in the menu </w:t>
      </w:r>
      <w:r w:rsidR="008A003F">
        <w:t>options</w:t>
      </w:r>
      <w:r>
        <w:t xml:space="preserve"> on the right side of the screen</w:t>
      </w:r>
    </w:p>
    <w:p w14:paraId="52B061C7" w14:textId="5C9A1A1D" w:rsidR="009A645C" w:rsidRDefault="008A003F" w:rsidP="00C73EDB">
      <w:pPr>
        <w:pStyle w:val="BodyText"/>
      </w:pPr>
      <w:r w:rsidRPr="008A003F">
        <w:drawing>
          <wp:inline distT="0" distB="0" distL="0" distR="0" wp14:anchorId="219D3820" wp14:editId="4D6D5964">
            <wp:extent cx="4508500" cy="2396129"/>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7596" cy="2411593"/>
                    </a:xfrm>
                    <a:prstGeom prst="rect">
                      <a:avLst/>
                    </a:prstGeom>
                  </pic:spPr>
                </pic:pic>
              </a:graphicData>
            </a:graphic>
          </wp:inline>
        </w:drawing>
      </w:r>
    </w:p>
    <w:p w14:paraId="0DC15013" w14:textId="1D3572CD" w:rsidR="009A645C" w:rsidRDefault="008A003F" w:rsidP="003749CD">
      <w:pPr>
        <w:pStyle w:val="BodyText"/>
      </w:pPr>
      <w:r>
        <w:t>Fig: After clicking the undo button; the Text Box deletion has been undone</w:t>
      </w:r>
    </w:p>
    <w:p w14:paraId="2A9C736B" w14:textId="291AF8BD" w:rsidR="00C73EDB" w:rsidRPr="009A645C" w:rsidRDefault="00C73EDB" w:rsidP="00C73EDB">
      <w:pPr>
        <w:pStyle w:val="Heading1"/>
        <w:rPr>
          <w:sz w:val="40"/>
          <w:szCs w:val="40"/>
        </w:rPr>
      </w:pPr>
      <w:bookmarkStart w:id="62" w:name="_Toc37883176"/>
      <w:r w:rsidRPr="009A645C">
        <w:rPr>
          <w:sz w:val="40"/>
          <w:szCs w:val="40"/>
        </w:rPr>
        <w:lastRenderedPageBreak/>
        <w:t>Dragging a Text Box into a Venn Diagram Section</w:t>
      </w:r>
      <w:bookmarkEnd w:id="62"/>
    </w:p>
    <w:p w14:paraId="4F049B2C" w14:textId="42012DD8" w:rsidR="00C73EDB" w:rsidRDefault="00C73EDB" w:rsidP="00C73EDB">
      <w:pPr>
        <w:pStyle w:val="BodyText"/>
      </w:pPr>
      <w:r>
        <w:t>1. Select a Text Box with the cursor.</w:t>
      </w:r>
    </w:p>
    <w:p w14:paraId="7EC1D5E0" w14:textId="7E550486" w:rsidR="00C73EDB" w:rsidRDefault="00C73EDB" w:rsidP="00C73EDB">
      <w:pPr>
        <w:pStyle w:val="BodyText"/>
      </w:pPr>
      <w:r>
        <w:t>2. Keep selecting the Text Box while dragging</w:t>
      </w:r>
      <w:r w:rsidR="00C23344">
        <w:t xml:space="preserve"> it over to one of the three Venn Diagram Sections.</w:t>
      </w:r>
      <w:r>
        <w:t xml:space="preserve"> </w:t>
      </w:r>
    </w:p>
    <w:p w14:paraId="7786A8F7" w14:textId="6B6568A5" w:rsidR="00C23344" w:rsidRDefault="00C73EDB" w:rsidP="00C73EDB">
      <w:pPr>
        <w:pStyle w:val="BodyText"/>
      </w:pPr>
      <w:r>
        <w:t xml:space="preserve">3. </w:t>
      </w:r>
      <w:r w:rsidR="00C23344">
        <w:t>Drop the Text Box.</w:t>
      </w:r>
    </w:p>
    <w:p w14:paraId="5705071A" w14:textId="0858C39C" w:rsidR="00C23344" w:rsidRPr="005E173E" w:rsidRDefault="00C23344" w:rsidP="00E147C2">
      <w:pPr>
        <w:pStyle w:val="Heading1"/>
        <w:ind w:left="720"/>
        <w:rPr>
          <w:sz w:val="24"/>
          <w:szCs w:val="24"/>
        </w:rPr>
      </w:pPr>
      <w:bookmarkStart w:id="63" w:name="_Toc33380649"/>
      <w:bookmarkStart w:id="64" w:name="_Toc33380912"/>
      <w:bookmarkStart w:id="65" w:name="_Toc37883177"/>
      <w:r w:rsidRPr="005E173E">
        <w:rPr>
          <w:sz w:val="24"/>
          <w:szCs w:val="24"/>
        </w:rPr>
        <w:t xml:space="preserve">User </w:t>
      </w:r>
      <w:r w:rsidR="00592821">
        <w:rPr>
          <w:sz w:val="24"/>
          <w:szCs w:val="24"/>
        </w:rPr>
        <w:t>Case Scenario</w:t>
      </w:r>
      <w:r w:rsidRPr="005E173E">
        <w:rPr>
          <w:sz w:val="24"/>
          <w:szCs w:val="24"/>
        </w:rPr>
        <w:t xml:space="preserve">: </w:t>
      </w:r>
      <w:bookmarkStart w:id="66" w:name="_Hlk33377989"/>
      <w:r>
        <w:rPr>
          <w:sz w:val="24"/>
          <w:szCs w:val="24"/>
        </w:rPr>
        <w:t xml:space="preserve">Dragging a Text Box into the </w:t>
      </w:r>
      <w:r w:rsidR="00E147C2">
        <w:rPr>
          <w:sz w:val="24"/>
          <w:szCs w:val="24"/>
        </w:rPr>
        <w:t>intersection</w:t>
      </w:r>
      <w:r>
        <w:rPr>
          <w:sz w:val="24"/>
          <w:szCs w:val="24"/>
        </w:rPr>
        <w:t xml:space="preserve"> section of the Venn Diagram</w:t>
      </w:r>
      <w:bookmarkEnd w:id="63"/>
      <w:bookmarkEnd w:id="64"/>
      <w:bookmarkEnd w:id="65"/>
      <w:bookmarkEnd w:id="66"/>
    </w:p>
    <w:p w14:paraId="4418CB5F" w14:textId="4A9EDB04" w:rsidR="00C23344" w:rsidRDefault="00340D5E" w:rsidP="00C23344">
      <w:pPr>
        <w:pStyle w:val="BodyText"/>
      </w:pPr>
      <w:r>
        <w:tab/>
      </w:r>
      <w:r w:rsidR="00C23344">
        <w:t>1. Select a Text Box you want to drag over with the cursor.</w:t>
      </w:r>
    </w:p>
    <w:p w14:paraId="063ED548" w14:textId="155319CD" w:rsidR="00C23344" w:rsidRDefault="00340D5E" w:rsidP="00C23344">
      <w:pPr>
        <w:pStyle w:val="BodyText"/>
      </w:pPr>
      <w:r>
        <w:tab/>
      </w:r>
      <w:r w:rsidR="00C23344">
        <w:t xml:space="preserve">2. Keep selecting the Text Box while dragging it over to the middle section, </w:t>
      </w:r>
      <w:r>
        <w:tab/>
      </w:r>
      <w:r w:rsidR="00C23344">
        <w:t xml:space="preserve">located between the two Venn Diagram circles, of the Venn Diagram. </w:t>
      </w:r>
    </w:p>
    <w:p w14:paraId="30118C44" w14:textId="6AC2D3D2" w:rsidR="00002E2C" w:rsidRDefault="003749CD" w:rsidP="00C23344">
      <w:pPr>
        <w:pStyle w:val="BodyText"/>
      </w:pPr>
      <w:r w:rsidRPr="003749CD">
        <w:rPr>
          <w:noProof/>
        </w:rPr>
        <w:drawing>
          <wp:inline distT="0" distB="0" distL="0" distR="0" wp14:anchorId="6E33FF53" wp14:editId="4B4680AA">
            <wp:extent cx="4883150" cy="25996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3150" cy="2599690"/>
                    </a:xfrm>
                    <a:prstGeom prst="rect">
                      <a:avLst/>
                    </a:prstGeom>
                  </pic:spPr>
                </pic:pic>
              </a:graphicData>
            </a:graphic>
          </wp:inline>
        </w:drawing>
      </w:r>
    </w:p>
    <w:p w14:paraId="7737FCB3" w14:textId="1701ED24" w:rsidR="00002E2C" w:rsidRDefault="00002E2C" w:rsidP="00C23344">
      <w:pPr>
        <w:pStyle w:val="BodyText"/>
      </w:pPr>
      <w:r>
        <w:t xml:space="preserve">Fig: </w:t>
      </w:r>
      <w:r w:rsidR="009A645C">
        <w:t>Keep dragging the box to the desired location.</w:t>
      </w:r>
    </w:p>
    <w:p w14:paraId="221C660D" w14:textId="77777777" w:rsidR="00ED4415" w:rsidRDefault="00ED4415" w:rsidP="00C23344">
      <w:pPr>
        <w:pStyle w:val="BodyText"/>
      </w:pPr>
    </w:p>
    <w:p w14:paraId="61C7CD07" w14:textId="3683C762" w:rsidR="00832B4C" w:rsidRDefault="00C23344" w:rsidP="00C23344">
      <w:pPr>
        <w:pStyle w:val="BodyText"/>
      </w:pPr>
      <w:r>
        <w:t>3. Drop the Text Box.</w:t>
      </w:r>
      <w:bookmarkStart w:id="67" w:name="_Toc35154385"/>
      <w:bookmarkStart w:id="68" w:name="_Toc35154908"/>
      <w:bookmarkStart w:id="69" w:name="_Toc36023008"/>
    </w:p>
    <w:p w14:paraId="7AEE4959" w14:textId="65FCE58E" w:rsidR="00832B4C" w:rsidRDefault="003749CD" w:rsidP="00C23344">
      <w:pPr>
        <w:pStyle w:val="BodyText"/>
      </w:pPr>
      <w:r w:rsidRPr="003749CD">
        <w:rPr>
          <w:noProof/>
        </w:rPr>
        <w:lastRenderedPageBreak/>
        <w:drawing>
          <wp:inline distT="0" distB="0" distL="0" distR="0" wp14:anchorId="0CD85A9D" wp14:editId="7223E45E">
            <wp:extent cx="4883150" cy="2600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3150" cy="2600325"/>
                    </a:xfrm>
                    <a:prstGeom prst="rect">
                      <a:avLst/>
                    </a:prstGeom>
                  </pic:spPr>
                </pic:pic>
              </a:graphicData>
            </a:graphic>
          </wp:inline>
        </w:drawing>
      </w:r>
    </w:p>
    <w:p w14:paraId="7E96635A" w14:textId="7884B917" w:rsidR="005D168B" w:rsidRDefault="00002E2C" w:rsidP="005D168B">
      <w:pPr>
        <w:pStyle w:val="BodyText"/>
      </w:pPr>
      <w:r>
        <w:t xml:space="preserve">Fig: </w:t>
      </w:r>
      <w:r w:rsidR="009A645C">
        <w:t>After dragging and dropping text box to desired location</w:t>
      </w:r>
      <w:bookmarkEnd w:id="67"/>
      <w:bookmarkEnd w:id="68"/>
      <w:bookmarkEnd w:id="69"/>
    </w:p>
    <w:p w14:paraId="4E1FF1C6" w14:textId="77777777" w:rsidR="002A7A88" w:rsidRDefault="002A7A88" w:rsidP="002A7A88">
      <w:pPr>
        <w:pStyle w:val="BodyText"/>
        <w:rPr>
          <w:rFonts w:ascii="Arial Black" w:hAnsi="Arial Black"/>
          <w:color w:val="808080"/>
          <w:spacing w:val="-25"/>
          <w:kern w:val="28"/>
          <w:sz w:val="40"/>
          <w:szCs w:val="40"/>
        </w:rPr>
      </w:pPr>
    </w:p>
    <w:p w14:paraId="04983E87" w14:textId="77777777" w:rsidR="002A7A88" w:rsidRDefault="002A7A88" w:rsidP="002A7A88">
      <w:pPr>
        <w:pStyle w:val="BodyText"/>
        <w:rPr>
          <w:rFonts w:ascii="Arial Black" w:hAnsi="Arial Black"/>
          <w:color w:val="808080"/>
          <w:spacing w:val="-25"/>
          <w:kern w:val="28"/>
          <w:sz w:val="40"/>
          <w:szCs w:val="40"/>
        </w:rPr>
      </w:pPr>
    </w:p>
    <w:p w14:paraId="1B3015B5" w14:textId="77777777" w:rsidR="002A7A88" w:rsidRDefault="002A7A88" w:rsidP="002A7A88">
      <w:pPr>
        <w:pStyle w:val="BodyText"/>
        <w:rPr>
          <w:rFonts w:ascii="Arial Black" w:hAnsi="Arial Black"/>
          <w:color w:val="808080"/>
          <w:spacing w:val="-25"/>
          <w:kern w:val="28"/>
          <w:sz w:val="40"/>
          <w:szCs w:val="40"/>
        </w:rPr>
      </w:pPr>
    </w:p>
    <w:p w14:paraId="692E7E6B" w14:textId="77777777" w:rsidR="002A7A88" w:rsidRDefault="002A7A88" w:rsidP="002A7A88">
      <w:pPr>
        <w:pStyle w:val="BodyText"/>
        <w:rPr>
          <w:rFonts w:ascii="Arial Black" w:hAnsi="Arial Black"/>
          <w:color w:val="808080"/>
          <w:spacing w:val="-25"/>
          <w:kern w:val="28"/>
          <w:sz w:val="40"/>
          <w:szCs w:val="40"/>
        </w:rPr>
      </w:pPr>
    </w:p>
    <w:p w14:paraId="29ECB1F4" w14:textId="77777777" w:rsidR="002A7A88" w:rsidRDefault="002A7A88" w:rsidP="002A7A88">
      <w:pPr>
        <w:pStyle w:val="BodyText"/>
        <w:rPr>
          <w:rFonts w:ascii="Arial Black" w:hAnsi="Arial Black"/>
          <w:color w:val="808080"/>
          <w:spacing w:val="-25"/>
          <w:kern w:val="28"/>
          <w:sz w:val="40"/>
          <w:szCs w:val="40"/>
        </w:rPr>
      </w:pPr>
    </w:p>
    <w:p w14:paraId="076A3CDB" w14:textId="77777777" w:rsidR="002A7A88" w:rsidRDefault="002A7A88" w:rsidP="002A7A88">
      <w:pPr>
        <w:pStyle w:val="BodyText"/>
        <w:rPr>
          <w:rFonts w:ascii="Arial Black" w:hAnsi="Arial Black"/>
          <w:color w:val="808080"/>
          <w:spacing w:val="-25"/>
          <w:kern w:val="28"/>
          <w:sz w:val="40"/>
          <w:szCs w:val="40"/>
        </w:rPr>
      </w:pPr>
    </w:p>
    <w:p w14:paraId="3FF6A45B" w14:textId="649E95B2" w:rsidR="002A7A88" w:rsidRDefault="002A7A88" w:rsidP="002A7A88">
      <w:pPr>
        <w:pStyle w:val="BodyText"/>
        <w:rPr>
          <w:rFonts w:ascii="Arial Black" w:hAnsi="Arial Black"/>
          <w:color w:val="808080"/>
          <w:spacing w:val="-25"/>
          <w:kern w:val="28"/>
          <w:sz w:val="40"/>
          <w:szCs w:val="40"/>
        </w:rPr>
      </w:pPr>
    </w:p>
    <w:p w14:paraId="32E1CC38" w14:textId="77777777" w:rsidR="00637817" w:rsidRDefault="00637817" w:rsidP="002A7A88">
      <w:pPr>
        <w:pStyle w:val="BodyText"/>
        <w:rPr>
          <w:rFonts w:ascii="Arial Black" w:hAnsi="Arial Black"/>
          <w:color w:val="808080"/>
          <w:spacing w:val="-25"/>
          <w:kern w:val="28"/>
          <w:sz w:val="40"/>
          <w:szCs w:val="40"/>
        </w:rPr>
      </w:pPr>
    </w:p>
    <w:p w14:paraId="0FABC550" w14:textId="77777777" w:rsidR="002A7A88" w:rsidRDefault="002A7A88" w:rsidP="002A7A88">
      <w:pPr>
        <w:pStyle w:val="BodyText"/>
        <w:rPr>
          <w:rFonts w:ascii="Arial Black" w:hAnsi="Arial Black"/>
          <w:color w:val="808080"/>
          <w:spacing w:val="-25"/>
          <w:kern w:val="28"/>
          <w:sz w:val="40"/>
          <w:szCs w:val="40"/>
        </w:rPr>
      </w:pPr>
    </w:p>
    <w:p w14:paraId="28B61166" w14:textId="7AC61D14" w:rsidR="003A1B1D" w:rsidRDefault="003A1B1D" w:rsidP="003A1B1D">
      <w:pPr>
        <w:pStyle w:val="BodyText"/>
        <w:rPr>
          <w:rFonts w:ascii="Arial Black" w:hAnsi="Arial Black"/>
          <w:color w:val="808080"/>
          <w:spacing w:val="-25"/>
          <w:kern w:val="28"/>
          <w:sz w:val="40"/>
          <w:szCs w:val="40"/>
        </w:rPr>
      </w:pPr>
      <w:r>
        <w:rPr>
          <w:rFonts w:ascii="Arial Black" w:hAnsi="Arial Black"/>
          <w:color w:val="808080"/>
          <w:spacing w:val="-25"/>
          <w:kern w:val="28"/>
          <w:sz w:val="40"/>
          <w:szCs w:val="40"/>
        </w:rPr>
        <w:lastRenderedPageBreak/>
        <w:t>Using the ‘Anchoring’ Button</w:t>
      </w:r>
    </w:p>
    <w:p w14:paraId="001B3C65" w14:textId="7295D15A" w:rsidR="00A9022F" w:rsidRDefault="00A9022F" w:rsidP="003A1B1D">
      <w:pPr>
        <w:pStyle w:val="BodyText"/>
      </w:pPr>
    </w:p>
    <w:p w14:paraId="788D506B" w14:textId="70829C34" w:rsidR="00A9022F" w:rsidRDefault="00A9022F" w:rsidP="003A1B1D">
      <w:pPr>
        <w:pStyle w:val="BodyText"/>
      </w:pPr>
      <w:r>
        <w:t xml:space="preserve">The anchoring button is used to snap the </w:t>
      </w:r>
      <w:r w:rsidRPr="00A9022F">
        <w:t xml:space="preserve">text boxes </w:t>
      </w:r>
      <w:r>
        <w:t>in</w:t>
      </w:r>
      <w:r w:rsidRPr="00A9022F">
        <w:t>to preprogrammed positions when dragged within the circles</w:t>
      </w:r>
      <w:r w:rsidR="00864023">
        <w:t>.</w:t>
      </w:r>
    </w:p>
    <w:p w14:paraId="5DAF5779" w14:textId="4D9613A0" w:rsidR="00864023" w:rsidRDefault="00AA2339" w:rsidP="003A1B1D">
      <w:pPr>
        <w:pStyle w:val="BodyText"/>
      </w:pPr>
      <w:r>
        <w:t xml:space="preserve">Anchoring will be off by default and </w:t>
      </w:r>
      <w:r w:rsidR="00864023">
        <w:t xml:space="preserve">can be toggled on or off depending on the user’s need. </w:t>
      </w:r>
    </w:p>
    <w:p w14:paraId="1273D746" w14:textId="481F5B9C" w:rsidR="00F12F09" w:rsidRDefault="00F12F09" w:rsidP="00F12F09">
      <w:pPr>
        <w:pStyle w:val="Heading1"/>
      </w:pPr>
      <w:bookmarkStart w:id="70" w:name="_Toc37883178"/>
      <w:r>
        <w:t>Anchoring toggled off</w:t>
      </w:r>
      <w:bookmarkEnd w:id="70"/>
    </w:p>
    <w:p w14:paraId="01165653" w14:textId="506E0CED" w:rsidR="00F12F09" w:rsidRDefault="00F12F09" w:rsidP="00F12F09">
      <w:pPr>
        <w:pStyle w:val="BodyText"/>
      </w:pPr>
      <w:r>
        <w:t>When anchoring is toggled off, the following features are implemented:</w:t>
      </w:r>
    </w:p>
    <w:p w14:paraId="50FA62FA" w14:textId="4B7A552B" w:rsidR="00F12F09" w:rsidRDefault="00F12F09" w:rsidP="006D13E7">
      <w:pPr>
        <w:pStyle w:val="BodyText"/>
        <w:numPr>
          <w:ilvl w:val="0"/>
          <w:numId w:val="15"/>
        </w:numPr>
      </w:pPr>
      <w:r>
        <w:t>Text boxe</w:t>
      </w:r>
      <w:r w:rsidR="004F5C34">
        <w:t>s will remain wherever the user dragged them.</w:t>
      </w:r>
    </w:p>
    <w:p w14:paraId="2F221FCC" w14:textId="3D839BBE" w:rsidR="004F5C34" w:rsidRDefault="004F5C34" w:rsidP="006D13E7">
      <w:pPr>
        <w:pStyle w:val="BodyText"/>
        <w:numPr>
          <w:ilvl w:val="0"/>
          <w:numId w:val="15"/>
        </w:numPr>
      </w:pPr>
      <w:r>
        <w:t xml:space="preserve">No limitations will be present when </w:t>
      </w:r>
      <w:r w:rsidR="00981F04">
        <w:t>dragging</w:t>
      </w:r>
      <w:r>
        <w:t xml:space="preserve"> text boxes, even in potentially unfavourable positions.</w:t>
      </w:r>
    </w:p>
    <w:p w14:paraId="7CFA9B91" w14:textId="2732F9D2" w:rsidR="009A412B" w:rsidRDefault="009A412B" w:rsidP="006D13E7">
      <w:pPr>
        <w:pStyle w:val="BodyText"/>
        <w:numPr>
          <w:ilvl w:val="0"/>
          <w:numId w:val="15"/>
        </w:numPr>
      </w:pPr>
      <w:r>
        <w:t>Window can be resized and the Venn diagram will do its best to accommodate the resizing process. The diagram will not look good in a medium to small size so the user is advised to keep the resizing relatively big and with consistent dimensions.</w:t>
      </w:r>
    </w:p>
    <w:p w14:paraId="26A7E7C9" w14:textId="77777777" w:rsidR="00F12F09" w:rsidRDefault="00F12F09" w:rsidP="003A1B1D">
      <w:pPr>
        <w:pStyle w:val="BodyText"/>
      </w:pPr>
    </w:p>
    <w:p w14:paraId="2DD1DA3B" w14:textId="3AFBD1D4" w:rsidR="00864023" w:rsidRDefault="00864023" w:rsidP="00864023">
      <w:pPr>
        <w:pStyle w:val="Heading1"/>
      </w:pPr>
      <w:bookmarkStart w:id="71" w:name="_Toc37883179"/>
      <w:r>
        <w:t>Anchoring toggled on</w:t>
      </w:r>
      <w:bookmarkEnd w:id="71"/>
    </w:p>
    <w:p w14:paraId="69AD76DF" w14:textId="28F2D0FB" w:rsidR="00864023" w:rsidRDefault="00864023" w:rsidP="00864023">
      <w:pPr>
        <w:pStyle w:val="BodyText"/>
      </w:pPr>
      <w:r>
        <w:t>When anchoring is toggled on</w:t>
      </w:r>
      <w:r w:rsidR="00F12F09">
        <w:t>,</w:t>
      </w:r>
      <w:r w:rsidR="00E85DFC">
        <w:t xml:space="preserve"> the following features are implemented:</w:t>
      </w:r>
    </w:p>
    <w:p w14:paraId="6EF3DAE0" w14:textId="66FFF819" w:rsidR="00E85DFC" w:rsidRDefault="00E85DFC" w:rsidP="00637817">
      <w:pPr>
        <w:pStyle w:val="BodyText"/>
        <w:numPr>
          <w:ilvl w:val="0"/>
          <w:numId w:val="18"/>
        </w:numPr>
      </w:pPr>
      <w:r>
        <w:t>Text boxes snap to</w:t>
      </w:r>
      <w:r w:rsidR="00724D43">
        <w:t xml:space="preserve"> the closest</w:t>
      </w:r>
      <w:r>
        <w:t xml:space="preserve"> </w:t>
      </w:r>
      <w:r w:rsidRPr="00A9022F">
        <w:t>preprogrammed position</w:t>
      </w:r>
      <w:r w:rsidR="00724D43">
        <w:t>s</w:t>
      </w:r>
      <w:r w:rsidRPr="00A9022F">
        <w:t xml:space="preserve"> when dragged within the circles</w:t>
      </w:r>
      <w:r>
        <w:t>.</w:t>
      </w:r>
    </w:p>
    <w:p w14:paraId="35D6FC43" w14:textId="45CEC53D" w:rsidR="00E85DFC" w:rsidRDefault="00E85DFC" w:rsidP="00637817">
      <w:pPr>
        <w:pStyle w:val="BodyText"/>
        <w:numPr>
          <w:ilvl w:val="0"/>
          <w:numId w:val="18"/>
        </w:numPr>
      </w:pPr>
      <w:r>
        <w:t xml:space="preserve">Only a certain number of text boxes can be shown at any given time (11 </w:t>
      </w:r>
      <w:r w:rsidR="00724D43">
        <w:t>i</w:t>
      </w:r>
      <w:r>
        <w:t>n either circles and 6 in the intersection).</w:t>
      </w:r>
      <w:r w:rsidR="00724D43">
        <w:t xml:space="preserve"> Text boxes will start overlapping if the user attempts to drag a text box close to another text box.</w:t>
      </w:r>
    </w:p>
    <w:p w14:paraId="45EFA1C3" w14:textId="62D8E506" w:rsidR="00E85DFC" w:rsidRPr="00864023" w:rsidRDefault="00E85DFC" w:rsidP="00637817">
      <w:pPr>
        <w:pStyle w:val="BodyText"/>
        <w:numPr>
          <w:ilvl w:val="0"/>
          <w:numId w:val="18"/>
        </w:numPr>
      </w:pPr>
      <w:r>
        <w:t>Application window will remain maximized.</w:t>
      </w:r>
    </w:p>
    <w:p w14:paraId="3EBD5569" w14:textId="1FAC9B42" w:rsidR="00373B35" w:rsidRPr="005D4D48" w:rsidRDefault="002A18CA" w:rsidP="005D4D48">
      <w:pPr>
        <w:pStyle w:val="Heading1"/>
        <w:ind w:left="720"/>
        <w:rPr>
          <w:sz w:val="24"/>
          <w:szCs w:val="24"/>
        </w:rPr>
      </w:pPr>
      <w:bookmarkStart w:id="72" w:name="_Toc33380923"/>
      <w:bookmarkStart w:id="73" w:name="_Toc37883180"/>
      <w:r w:rsidRPr="005E173E">
        <w:rPr>
          <w:sz w:val="24"/>
          <w:szCs w:val="24"/>
        </w:rPr>
        <w:t xml:space="preserve">User </w:t>
      </w:r>
      <w:r>
        <w:rPr>
          <w:sz w:val="24"/>
          <w:szCs w:val="24"/>
        </w:rPr>
        <w:t>Case Scenario</w:t>
      </w:r>
      <w:r w:rsidRPr="005E173E">
        <w:rPr>
          <w:sz w:val="24"/>
          <w:szCs w:val="24"/>
        </w:rPr>
        <w:t xml:space="preserve">: </w:t>
      </w:r>
      <w:r>
        <w:rPr>
          <w:sz w:val="24"/>
          <w:szCs w:val="24"/>
        </w:rPr>
        <w:t xml:space="preserve">Dragging </w:t>
      </w:r>
      <w:r w:rsidR="00560436">
        <w:rPr>
          <w:sz w:val="24"/>
          <w:szCs w:val="24"/>
        </w:rPr>
        <w:t>3</w:t>
      </w:r>
      <w:r>
        <w:rPr>
          <w:sz w:val="24"/>
          <w:szCs w:val="24"/>
        </w:rPr>
        <w:t xml:space="preserve"> Text Box</w:t>
      </w:r>
      <w:r w:rsidR="00560436">
        <w:rPr>
          <w:sz w:val="24"/>
          <w:szCs w:val="24"/>
        </w:rPr>
        <w:t>es</w:t>
      </w:r>
      <w:r>
        <w:rPr>
          <w:sz w:val="24"/>
          <w:szCs w:val="24"/>
        </w:rPr>
        <w:t xml:space="preserve"> into the </w:t>
      </w:r>
      <w:r w:rsidR="00560436">
        <w:rPr>
          <w:sz w:val="24"/>
          <w:szCs w:val="24"/>
        </w:rPr>
        <w:t xml:space="preserve">each </w:t>
      </w:r>
      <w:r>
        <w:rPr>
          <w:sz w:val="24"/>
          <w:szCs w:val="24"/>
        </w:rPr>
        <w:t xml:space="preserve">of the </w:t>
      </w:r>
      <w:r w:rsidR="00560436">
        <w:rPr>
          <w:sz w:val="24"/>
          <w:szCs w:val="24"/>
        </w:rPr>
        <w:t xml:space="preserve">3 sections of the </w:t>
      </w:r>
      <w:r>
        <w:rPr>
          <w:sz w:val="24"/>
          <w:szCs w:val="24"/>
        </w:rPr>
        <w:t>Venn Diagram</w:t>
      </w:r>
      <w:r w:rsidR="00715776">
        <w:rPr>
          <w:sz w:val="24"/>
          <w:szCs w:val="24"/>
        </w:rPr>
        <w:t xml:space="preserve"> with anchoring toggled on</w:t>
      </w:r>
      <w:bookmarkEnd w:id="72"/>
      <w:bookmarkEnd w:id="73"/>
      <w:r w:rsidR="00715776">
        <w:rPr>
          <w:sz w:val="24"/>
          <w:szCs w:val="24"/>
        </w:rPr>
        <w:t xml:space="preserve"> </w:t>
      </w:r>
    </w:p>
    <w:p w14:paraId="01BE08AA" w14:textId="77777777" w:rsidR="00F55F19" w:rsidRDefault="00661B2F" w:rsidP="00C20D71">
      <w:pPr>
        <w:pStyle w:val="BodyText"/>
        <w:numPr>
          <w:ilvl w:val="0"/>
          <w:numId w:val="16"/>
        </w:numPr>
      </w:pPr>
      <w:r>
        <w:t xml:space="preserve">Click on the </w:t>
      </w:r>
      <w:r w:rsidR="00715776">
        <w:t>‘</w:t>
      </w:r>
      <w:r w:rsidR="00715776" w:rsidRPr="00715776">
        <w:t>Anchoring</w:t>
      </w:r>
      <w:r w:rsidR="00715776">
        <w:t>’</w:t>
      </w:r>
      <w:r>
        <w:t xml:space="preserve"> button</w:t>
      </w:r>
      <w:r w:rsidR="003F3D62">
        <w:t xml:space="preserve"> located </w:t>
      </w:r>
      <w:r w:rsidR="00F55F19">
        <w:t>in the menu options on the right side of the screen</w:t>
      </w:r>
      <w:r w:rsidR="00F55F19">
        <w:rPr>
          <w:noProof/>
        </w:rPr>
        <w:t>.</w:t>
      </w:r>
    </w:p>
    <w:p w14:paraId="18E8F33C" w14:textId="20E163CA" w:rsidR="00661B2F" w:rsidRDefault="00F55F19" w:rsidP="00F55F19">
      <w:pPr>
        <w:pStyle w:val="BodyText"/>
      </w:pPr>
      <w:r w:rsidRPr="00F55F19">
        <w:rPr>
          <w:noProof/>
        </w:rPr>
        <w:lastRenderedPageBreak/>
        <w:drawing>
          <wp:inline distT="0" distB="0" distL="0" distR="0" wp14:anchorId="1E2B8C07" wp14:editId="12B2EBB8">
            <wp:extent cx="4883150" cy="26028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150" cy="2602865"/>
                    </a:xfrm>
                    <a:prstGeom prst="rect">
                      <a:avLst/>
                    </a:prstGeom>
                  </pic:spPr>
                </pic:pic>
              </a:graphicData>
            </a:graphic>
          </wp:inline>
        </w:drawing>
      </w:r>
    </w:p>
    <w:p w14:paraId="1343BCFE" w14:textId="69805141" w:rsidR="003A1B1D" w:rsidRDefault="00661B2F" w:rsidP="00661B2F">
      <w:pPr>
        <w:pStyle w:val="BodyText"/>
      </w:pPr>
      <w:bookmarkStart w:id="74" w:name="_Hlk33378882"/>
      <w:r>
        <w:t xml:space="preserve">Fig: </w:t>
      </w:r>
      <w:r w:rsidR="00BB345B">
        <w:t>After creating 3 Text Boxes without a title and hovering over the anchoring button</w:t>
      </w:r>
    </w:p>
    <w:bookmarkEnd w:id="74"/>
    <w:p w14:paraId="74CA15B8" w14:textId="13FEEE02" w:rsidR="007316F8" w:rsidRDefault="00F55F19" w:rsidP="00661B2F">
      <w:pPr>
        <w:pStyle w:val="BodyText"/>
      </w:pPr>
      <w:r w:rsidRPr="00F55F19">
        <w:rPr>
          <w:noProof/>
        </w:rPr>
        <w:drawing>
          <wp:inline distT="0" distB="0" distL="0" distR="0" wp14:anchorId="166E5FD2" wp14:editId="6A387C21">
            <wp:extent cx="4883150" cy="26028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602865"/>
                    </a:xfrm>
                    <a:prstGeom prst="rect">
                      <a:avLst/>
                    </a:prstGeom>
                  </pic:spPr>
                </pic:pic>
              </a:graphicData>
            </a:graphic>
          </wp:inline>
        </w:drawing>
      </w:r>
    </w:p>
    <w:p w14:paraId="5DBF6473" w14:textId="0777A5D3" w:rsidR="007316F8" w:rsidRDefault="007316F8" w:rsidP="007316F8">
      <w:pPr>
        <w:pStyle w:val="BodyText"/>
      </w:pPr>
      <w:r>
        <w:t xml:space="preserve">Fig: </w:t>
      </w:r>
      <w:r w:rsidR="00BB345B">
        <w:t xml:space="preserve">Clicking the Anchoring button to toggle Anchoring on </w:t>
      </w:r>
    </w:p>
    <w:p w14:paraId="725A8C46" w14:textId="7B1EEB45" w:rsidR="007316F8" w:rsidRDefault="007316F8" w:rsidP="006D13E7">
      <w:pPr>
        <w:pStyle w:val="BodyText"/>
        <w:numPr>
          <w:ilvl w:val="0"/>
          <w:numId w:val="16"/>
        </w:numPr>
      </w:pPr>
      <w:r>
        <w:t>Drag the three boxes on the left into the left, intersection and the right circles</w:t>
      </w:r>
      <w:r w:rsidR="005F7446">
        <w:t>. The text boxes will snap into place.</w:t>
      </w:r>
    </w:p>
    <w:p w14:paraId="0F3E5168" w14:textId="02942A22" w:rsidR="00294E7B" w:rsidRDefault="00AA52EE" w:rsidP="00294E7B">
      <w:pPr>
        <w:pStyle w:val="BodyText"/>
      </w:pPr>
      <w:r w:rsidRPr="00AA52EE">
        <w:rPr>
          <w:noProof/>
        </w:rPr>
        <w:lastRenderedPageBreak/>
        <w:drawing>
          <wp:inline distT="0" distB="0" distL="0" distR="0" wp14:anchorId="2C097FC9" wp14:editId="037807A2">
            <wp:extent cx="4883150" cy="259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3150" cy="2597785"/>
                    </a:xfrm>
                    <a:prstGeom prst="rect">
                      <a:avLst/>
                    </a:prstGeom>
                  </pic:spPr>
                </pic:pic>
              </a:graphicData>
            </a:graphic>
          </wp:inline>
        </w:drawing>
      </w:r>
      <w:r w:rsidRPr="00AA52EE">
        <w:rPr>
          <w:noProof/>
        </w:rPr>
        <w:t xml:space="preserve"> </w:t>
      </w:r>
    </w:p>
    <w:p w14:paraId="2AF0B028" w14:textId="41F6026D" w:rsidR="00F8305F" w:rsidRDefault="00F8305F" w:rsidP="00F8305F">
      <w:pPr>
        <w:pStyle w:val="BodyText"/>
      </w:pPr>
      <w:r>
        <w:t>Fig: After dragging</w:t>
      </w:r>
      <w:r w:rsidRPr="002C0056">
        <w:t xml:space="preserve"> the </w:t>
      </w:r>
      <w:r>
        <w:t>three text boxes</w:t>
      </w:r>
    </w:p>
    <w:p w14:paraId="770CEEA2" w14:textId="05667292" w:rsidR="00AA2339" w:rsidRDefault="00AA2339" w:rsidP="00661B2F">
      <w:pPr>
        <w:pStyle w:val="BodyText"/>
      </w:pPr>
    </w:p>
    <w:p w14:paraId="464604CF" w14:textId="073354C4" w:rsidR="00AA52EE" w:rsidRDefault="00AA52EE" w:rsidP="00661B2F">
      <w:pPr>
        <w:pStyle w:val="BodyText"/>
      </w:pPr>
    </w:p>
    <w:p w14:paraId="57479554" w14:textId="7038A535" w:rsidR="00AA52EE" w:rsidRDefault="00AA52EE" w:rsidP="00661B2F">
      <w:pPr>
        <w:pStyle w:val="BodyText"/>
      </w:pPr>
    </w:p>
    <w:p w14:paraId="4826DF75" w14:textId="1657796D" w:rsidR="00AA52EE" w:rsidRDefault="00AA52EE" w:rsidP="00661B2F">
      <w:pPr>
        <w:pStyle w:val="BodyText"/>
      </w:pPr>
    </w:p>
    <w:p w14:paraId="34DA0FFB" w14:textId="2CA3F1AB" w:rsidR="00AA52EE" w:rsidRDefault="00AA52EE" w:rsidP="00661B2F">
      <w:pPr>
        <w:pStyle w:val="BodyText"/>
      </w:pPr>
    </w:p>
    <w:p w14:paraId="287AECA9" w14:textId="0ED5EA70" w:rsidR="00AA52EE" w:rsidRDefault="00AA52EE" w:rsidP="00661B2F">
      <w:pPr>
        <w:pStyle w:val="BodyText"/>
      </w:pPr>
    </w:p>
    <w:p w14:paraId="3F8F7266" w14:textId="7D24973B" w:rsidR="00AA52EE" w:rsidRDefault="00AA52EE" w:rsidP="00661B2F">
      <w:pPr>
        <w:pStyle w:val="BodyText"/>
      </w:pPr>
    </w:p>
    <w:p w14:paraId="7FCAAD03" w14:textId="1D5C5297" w:rsidR="00AA52EE" w:rsidRDefault="00AA52EE" w:rsidP="00661B2F">
      <w:pPr>
        <w:pStyle w:val="BodyText"/>
      </w:pPr>
    </w:p>
    <w:p w14:paraId="79D92020" w14:textId="19B27173" w:rsidR="00AA52EE" w:rsidRDefault="00AA52EE" w:rsidP="00661B2F">
      <w:pPr>
        <w:pStyle w:val="BodyText"/>
      </w:pPr>
    </w:p>
    <w:p w14:paraId="6DB70C23" w14:textId="22597FDF" w:rsidR="00AA52EE" w:rsidRDefault="00AA52EE" w:rsidP="00661B2F">
      <w:pPr>
        <w:pStyle w:val="BodyText"/>
      </w:pPr>
    </w:p>
    <w:p w14:paraId="5E8B49E1" w14:textId="77777777" w:rsidR="00AA52EE" w:rsidRDefault="00AA52EE" w:rsidP="00661B2F">
      <w:pPr>
        <w:pStyle w:val="BodyText"/>
      </w:pPr>
    </w:p>
    <w:p w14:paraId="39398E8F" w14:textId="4ADF0ADD" w:rsidR="00AA2339" w:rsidRDefault="00AA2339" w:rsidP="00661B2F">
      <w:pPr>
        <w:pStyle w:val="BodyText"/>
      </w:pPr>
    </w:p>
    <w:p w14:paraId="69B0A97B" w14:textId="77777777" w:rsidR="00CB6231" w:rsidRDefault="00CB6231" w:rsidP="00661B2F">
      <w:pPr>
        <w:pStyle w:val="BodyText"/>
      </w:pPr>
    </w:p>
    <w:p w14:paraId="67A8C8A9" w14:textId="5126F0CE" w:rsidR="00AA2339" w:rsidRDefault="00AA2339" w:rsidP="00661B2F">
      <w:pPr>
        <w:pStyle w:val="BodyText"/>
      </w:pPr>
    </w:p>
    <w:p w14:paraId="5DF100E0" w14:textId="01BB7CC0" w:rsidR="00AA2339" w:rsidRDefault="00AA2339" w:rsidP="00661B2F">
      <w:pPr>
        <w:pStyle w:val="BodyText"/>
      </w:pPr>
    </w:p>
    <w:p w14:paraId="51689868" w14:textId="59F5B829" w:rsidR="00AA2339" w:rsidRDefault="00AA2339" w:rsidP="00AA2339">
      <w:pPr>
        <w:pStyle w:val="BodyText"/>
        <w:rPr>
          <w:rFonts w:ascii="Arial Black" w:hAnsi="Arial Black"/>
          <w:color w:val="808080"/>
          <w:spacing w:val="-25"/>
          <w:kern w:val="28"/>
          <w:sz w:val="40"/>
          <w:szCs w:val="40"/>
        </w:rPr>
      </w:pPr>
      <w:r>
        <w:rPr>
          <w:rFonts w:ascii="Arial Black" w:hAnsi="Arial Black"/>
          <w:color w:val="808080"/>
          <w:spacing w:val="-25"/>
          <w:kern w:val="28"/>
          <w:sz w:val="40"/>
          <w:szCs w:val="40"/>
        </w:rPr>
        <w:lastRenderedPageBreak/>
        <w:t>Taking a screen shot</w:t>
      </w:r>
    </w:p>
    <w:p w14:paraId="34ABBA5A" w14:textId="77777777" w:rsidR="00AA2339" w:rsidRDefault="00AA2339" w:rsidP="00AA2339">
      <w:pPr>
        <w:pStyle w:val="BodyText"/>
      </w:pPr>
    </w:p>
    <w:p w14:paraId="10AD9065" w14:textId="64A2060D" w:rsidR="00AA2339" w:rsidRDefault="002177D6" w:rsidP="00AA2339">
      <w:pPr>
        <w:pStyle w:val="BodyText"/>
      </w:pPr>
      <w:r>
        <w:t xml:space="preserve">A screenshot can be taken anytime by clicking the </w:t>
      </w:r>
      <w:r w:rsidR="00876164">
        <w:t>‘</w:t>
      </w:r>
      <w:r w:rsidR="00CB313A">
        <w:t>S</w:t>
      </w:r>
      <w:r w:rsidRPr="002177D6">
        <w:t>creenshot</w:t>
      </w:r>
      <w:r w:rsidR="00CB313A">
        <w:t xml:space="preserve">’ </w:t>
      </w:r>
      <w:r>
        <w:t xml:space="preserve">button. This button takes a screen shot of the </w:t>
      </w:r>
      <w:r w:rsidR="00CB313A">
        <w:t>titles and Text Boxes only.</w:t>
      </w:r>
      <w:r w:rsidR="00CB622C">
        <w:t xml:space="preserve"> The screenshot will be saved as a png image wherever the user prefers.</w:t>
      </w:r>
    </w:p>
    <w:p w14:paraId="1715A0E4" w14:textId="07A22C1E" w:rsidR="00876164" w:rsidRDefault="00CB313A" w:rsidP="00AA2339">
      <w:pPr>
        <w:pStyle w:val="BodyText"/>
      </w:pPr>
      <w:r w:rsidRPr="00CB313A">
        <w:rPr>
          <w:noProof/>
        </w:rPr>
        <w:drawing>
          <wp:inline distT="0" distB="0" distL="0" distR="0" wp14:anchorId="5D0D2401" wp14:editId="492766DE">
            <wp:extent cx="4883150" cy="25850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150" cy="2585085"/>
                    </a:xfrm>
                    <a:prstGeom prst="rect">
                      <a:avLst/>
                    </a:prstGeom>
                  </pic:spPr>
                </pic:pic>
              </a:graphicData>
            </a:graphic>
          </wp:inline>
        </w:drawing>
      </w:r>
    </w:p>
    <w:p w14:paraId="25ECEE7C" w14:textId="29BBA647" w:rsidR="00876164" w:rsidRDefault="00876164" w:rsidP="00AA2339">
      <w:pPr>
        <w:pStyle w:val="BodyText"/>
      </w:pPr>
      <w:r>
        <w:t xml:space="preserve">Fig: </w:t>
      </w:r>
      <w:r w:rsidR="00CB313A">
        <w:t>Hovering over</w:t>
      </w:r>
      <w:r>
        <w:t xml:space="preserve"> the </w:t>
      </w:r>
      <w:r w:rsidR="0041303F">
        <w:t>screenshot button</w:t>
      </w:r>
    </w:p>
    <w:p w14:paraId="6FD02CC6" w14:textId="0627FB90" w:rsidR="00CB622C" w:rsidRPr="005D4D48" w:rsidRDefault="00CB622C" w:rsidP="00CB622C">
      <w:pPr>
        <w:pStyle w:val="Heading1"/>
        <w:ind w:left="720"/>
        <w:rPr>
          <w:sz w:val="24"/>
          <w:szCs w:val="24"/>
        </w:rPr>
      </w:pPr>
      <w:bookmarkStart w:id="75" w:name="_Toc37883181"/>
      <w:r w:rsidRPr="005E173E">
        <w:rPr>
          <w:sz w:val="24"/>
          <w:szCs w:val="24"/>
        </w:rPr>
        <w:t xml:space="preserve">User </w:t>
      </w:r>
      <w:r>
        <w:rPr>
          <w:sz w:val="24"/>
          <w:szCs w:val="24"/>
        </w:rPr>
        <w:t>Case Scenario</w:t>
      </w:r>
      <w:r w:rsidRPr="005E173E">
        <w:rPr>
          <w:sz w:val="24"/>
          <w:szCs w:val="24"/>
        </w:rPr>
        <w:t xml:space="preserve">: </w:t>
      </w:r>
      <w:r>
        <w:rPr>
          <w:sz w:val="24"/>
          <w:szCs w:val="24"/>
        </w:rPr>
        <w:t>Taking a screenshot</w:t>
      </w:r>
      <w:bookmarkEnd w:id="75"/>
    </w:p>
    <w:p w14:paraId="20529FE4" w14:textId="7D61EE4A" w:rsidR="00CB622C" w:rsidRDefault="00CB622C" w:rsidP="00CB622C">
      <w:pPr>
        <w:pStyle w:val="BodyText"/>
        <w:numPr>
          <w:ilvl w:val="0"/>
          <w:numId w:val="19"/>
        </w:numPr>
      </w:pPr>
      <w:r>
        <w:t>Click on the ‘Screenshot’ button located in the menu options on the right side of the screen</w:t>
      </w:r>
      <w:r>
        <w:rPr>
          <w:noProof/>
        </w:rPr>
        <w:t>.</w:t>
      </w:r>
    </w:p>
    <w:p w14:paraId="1CCCC054" w14:textId="70DF0E92" w:rsidR="00CB622C" w:rsidRDefault="00CB622C" w:rsidP="00CB622C">
      <w:pPr>
        <w:pStyle w:val="BodyText"/>
      </w:pPr>
      <w:r w:rsidRPr="00CB622C">
        <w:rPr>
          <w:noProof/>
        </w:rPr>
        <w:lastRenderedPageBreak/>
        <w:drawing>
          <wp:inline distT="0" distB="0" distL="0" distR="0" wp14:anchorId="56CE6739" wp14:editId="6492DAC1">
            <wp:extent cx="4883150" cy="26047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3150" cy="2604770"/>
                    </a:xfrm>
                    <a:prstGeom prst="rect">
                      <a:avLst/>
                    </a:prstGeom>
                  </pic:spPr>
                </pic:pic>
              </a:graphicData>
            </a:graphic>
          </wp:inline>
        </w:drawing>
      </w:r>
    </w:p>
    <w:p w14:paraId="3D24E9F9" w14:textId="5D6CAEA0" w:rsidR="00876164" w:rsidRDefault="00CB622C" w:rsidP="00B8181D">
      <w:pPr>
        <w:pStyle w:val="BodyText"/>
      </w:pPr>
      <w:r>
        <w:t>Fig: After clicking the screenshot button on a windows 10 OS</w:t>
      </w:r>
      <w:r w:rsidR="00B8181D">
        <w:t xml:space="preserve"> </w:t>
      </w:r>
    </w:p>
    <w:p w14:paraId="2D740F83" w14:textId="0351C2D0" w:rsidR="00B8181D" w:rsidRDefault="00B8181D" w:rsidP="00B8181D">
      <w:pPr>
        <w:pStyle w:val="BodyText"/>
      </w:pPr>
      <w:r w:rsidRPr="00B8181D">
        <w:drawing>
          <wp:inline distT="0" distB="0" distL="0" distR="0" wp14:anchorId="53BD6461" wp14:editId="577374B9">
            <wp:extent cx="4883150" cy="25107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510790"/>
                    </a:xfrm>
                    <a:prstGeom prst="rect">
                      <a:avLst/>
                    </a:prstGeom>
                  </pic:spPr>
                </pic:pic>
              </a:graphicData>
            </a:graphic>
          </wp:inline>
        </w:drawing>
      </w:r>
    </w:p>
    <w:p w14:paraId="4B41101E" w14:textId="2BC43DE0" w:rsidR="00B8181D" w:rsidRDefault="00B8181D" w:rsidP="00B8181D">
      <w:pPr>
        <w:pStyle w:val="BodyText"/>
      </w:pPr>
      <w:r>
        <w:t>Fig: The screenshot that was saved and stored</w:t>
      </w:r>
    </w:p>
    <w:p w14:paraId="72AB64B9" w14:textId="29B150AA" w:rsidR="00B8181D" w:rsidRDefault="00B8181D" w:rsidP="00B8181D">
      <w:pPr>
        <w:pStyle w:val="BodyText"/>
      </w:pPr>
    </w:p>
    <w:p w14:paraId="1270561D" w14:textId="7AA44D87" w:rsidR="00DB4A2C" w:rsidRDefault="00DB4A2C" w:rsidP="00B8181D">
      <w:pPr>
        <w:pStyle w:val="BodyText"/>
      </w:pPr>
    </w:p>
    <w:p w14:paraId="0C3F40B0" w14:textId="71A1512A" w:rsidR="00DB4A2C" w:rsidRDefault="00DB4A2C" w:rsidP="00B8181D">
      <w:pPr>
        <w:pStyle w:val="BodyText"/>
      </w:pPr>
    </w:p>
    <w:p w14:paraId="54B39F0F" w14:textId="09E9E462" w:rsidR="00DB4A2C" w:rsidRDefault="00DB4A2C" w:rsidP="00B8181D">
      <w:pPr>
        <w:pStyle w:val="BodyText"/>
      </w:pPr>
    </w:p>
    <w:p w14:paraId="6CEB4696" w14:textId="18FFD12B" w:rsidR="00DB4A2C" w:rsidRDefault="00DB4A2C" w:rsidP="00B8181D">
      <w:pPr>
        <w:pStyle w:val="BodyText"/>
      </w:pPr>
    </w:p>
    <w:p w14:paraId="29082F05" w14:textId="3A00A8D6" w:rsidR="00DB4A2C" w:rsidRDefault="00DB4A2C" w:rsidP="00B8181D">
      <w:pPr>
        <w:pStyle w:val="BodyText"/>
      </w:pPr>
    </w:p>
    <w:p w14:paraId="01250C5C" w14:textId="50509E8D" w:rsidR="00DB4A2C" w:rsidRDefault="00DB4A2C" w:rsidP="00DB4A2C">
      <w:pPr>
        <w:pStyle w:val="BodyText"/>
        <w:rPr>
          <w:rFonts w:ascii="Arial Black" w:hAnsi="Arial Black"/>
          <w:color w:val="808080"/>
          <w:spacing w:val="-25"/>
          <w:kern w:val="28"/>
          <w:sz w:val="40"/>
          <w:szCs w:val="40"/>
        </w:rPr>
      </w:pPr>
      <w:bookmarkStart w:id="76" w:name="_Hlk37883317"/>
      <w:r>
        <w:rPr>
          <w:rFonts w:ascii="Arial Black" w:hAnsi="Arial Black"/>
          <w:color w:val="808080"/>
          <w:spacing w:val="-25"/>
          <w:kern w:val="28"/>
          <w:sz w:val="40"/>
          <w:szCs w:val="40"/>
        </w:rPr>
        <w:lastRenderedPageBreak/>
        <w:t>Using the Multi-Selection options</w:t>
      </w:r>
    </w:p>
    <w:bookmarkEnd w:id="76"/>
    <w:p w14:paraId="0557E08B" w14:textId="77777777" w:rsidR="00DB4A2C" w:rsidRDefault="00DB4A2C" w:rsidP="00DB4A2C">
      <w:pPr>
        <w:pStyle w:val="BodyText"/>
      </w:pPr>
    </w:p>
    <w:p w14:paraId="2497E3CE" w14:textId="293C9555" w:rsidR="00DB4A2C" w:rsidRDefault="00DB4A2C" w:rsidP="00DB4A2C">
      <w:pPr>
        <w:pStyle w:val="BodyText"/>
      </w:pPr>
      <w:r>
        <w:t>There are two ways to select multiple Text Boxes. For the standard selection, the user can just click and drag the mouse around the Text Boxes they wish to either move or delete and then just click the option in the popup window.</w:t>
      </w:r>
    </w:p>
    <w:p w14:paraId="4659E14C" w14:textId="36041737" w:rsidR="00DB4A2C" w:rsidRDefault="00DB4A2C" w:rsidP="00B8181D">
      <w:pPr>
        <w:pStyle w:val="BodyText"/>
      </w:pPr>
      <w:r w:rsidRPr="00DB4A2C">
        <w:drawing>
          <wp:inline distT="0" distB="0" distL="0" distR="0" wp14:anchorId="2BA8D810" wp14:editId="4A372D6B">
            <wp:extent cx="4883150" cy="28200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3150" cy="2820035"/>
                    </a:xfrm>
                    <a:prstGeom prst="rect">
                      <a:avLst/>
                    </a:prstGeom>
                  </pic:spPr>
                </pic:pic>
              </a:graphicData>
            </a:graphic>
          </wp:inline>
        </w:drawing>
      </w:r>
    </w:p>
    <w:p w14:paraId="55FB6F4C" w14:textId="754F31AB" w:rsidR="00DB4A2C" w:rsidRDefault="00DB4A2C" w:rsidP="00B8181D">
      <w:pPr>
        <w:pStyle w:val="BodyText"/>
      </w:pPr>
      <w:r>
        <w:t>Fig: clicking and dragging the mouse around the Text Boxes</w:t>
      </w:r>
    </w:p>
    <w:p w14:paraId="7A3172B7" w14:textId="4FD050F3" w:rsidR="00DB4A2C" w:rsidRDefault="00DB4A2C" w:rsidP="00B8181D">
      <w:pPr>
        <w:pStyle w:val="BodyText"/>
      </w:pPr>
      <w:r w:rsidRPr="00DB4A2C">
        <w:lastRenderedPageBreak/>
        <w:drawing>
          <wp:inline distT="0" distB="0" distL="0" distR="0" wp14:anchorId="6C22A36B" wp14:editId="16A4EACC">
            <wp:extent cx="4616450" cy="348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6450" cy="3486050"/>
                    </a:xfrm>
                    <a:prstGeom prst="rect">
                      <a:avLst/>
                    </a:prstGeom>
                  </pic:spPr>
                </pic:pic>
              </a:graphicData>
            </a:graphic>
          </wp:inline>
        </w:drawing>
      </w:r>
    </w:p>
    <w:p w14:paraId="05BE6701" w14:textId="65F90AD2" w:rsidR="00DB4A2C" w:rsidRDefault="00DB4A2C" w:rsidP="00B8181D">
      <w:pPr>
        <w:pStyle w:val="BodyText"/>
      </w:pPr>
      <w:r>
        <w:t>Fig: popup window</w:t>
      </w:r>
    </w:p>
    <w:p w14:paraId="1E20F46E" w14:textId="714DE724" w:rsidR="00C20D71" w:rsidRDefault="00C20D71" w:rsidP="00B8181D">
      <w:pPr>
        <w:pStyle w:val="BodyText"/>
      </w:pPr>
    </w:p>
    <w:p w14:paraId="54A93F59" w14:textId="579451D8" w:rsidR="00C20D71" w:rsidRDefault="00C20D71" w:rsidP="00B8181D">
      <w:pPr>
        <w:pStyle w:val="BodyText"/>
      </w:pPr>
      <w:r>
        <w:t>The other way to select and move multiple Text Boxes is by pressing control to toggle control selection mode, click on all Text Boxes, and then move any of the selected Text Boxes.</w:t>
      </w:r>
    </w:p>
    <w:p w14:paraId="7014AAC6" w14:textId="76A5F203" w:rsidR="00C20D71" w:rsidRDefault="00C20D71" w:rsidP="00B8181D">
      <w:pPr>
        <w:pStyle w:val="BodyText"/>
      </w:pPr>
      <w:r w:rsidRPr="00C20D71">
        <w:drawing>
          <wp:inline distT="0" distB="0" distL="0" distR="0" wp14:anchorId="53EE5C7C" wp14:editId="0113FB8D">
            <wp:extent cx="4883150" cy="260731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3150" cy="2607310"/>
                    </a:xfrm>
                    <a:prstGeom prst="rect">
                      <a:avLst/>
                    </a:prstGeom>
                  </pic:spPr>
                </pic:pic>
              </a:graphicData>
            </a:graphic>
          </wp:inline>
        </w:drawing>
      </w:r>
    </w:p>
    <w:p w14:paraId="57425A38" w14:textId="22006FCD" w:rsidR="00C20D71" w:rsidRDefault="00C20D71" w:rsidP="00B8181D">
      <w:pPr>
        <w:pStyle w:val="BodyText"/>
      </w:pPr>
      <w:r>
        <w:t>Fig: Control Selection Mode toggled on when control was pressed</w:t>
      </w:r>
    </w:p>
    <w:p w14:paraId="05CDD9E4" w14:textId="0CF045FC" w:rsidR="00C20D71" w:rsidRDefault="00C20D71" w:rsidP="00B8181D">
      <w:pPr>
        <w:pStyle w:val="BodyText"/>
      </w:pPr>
      <w:r w:rsidRPr="00C20D71">
        <w:lastRenderedPageBreak/>
        <w:drawing>
          <wp:inline distT="0" distB="0" distL="0" distR="0" wp14:anchorId="0B59DE52" wp14:editId="591B71F9">
            <wp:extent cx="4883150" cy="8432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843280"/>
                    </a:xfrm>
                    <a:prstGeom prst="rect">
                      <a:avLst/>
                    </a:prstGeom>
                  </pic:spPr>
                </pic:pic>
              </a:graphicData>
            </a:graphic>
          </wp:inline>
        </w:drawing>
      </w:r>
    </w:p>
    <w:p w14:paraId="78B996EE" w14:textId="160DCD4D" w:rsidR="00C20D71" w:rsidRDefault="00C20D71" w:rsidP="00B8181D">
      <w:pPr>
        <w:pStyle w:val="BodyText"/>
      </w:pPr>
      <w:r>
        <w:t>Fig: The two Text Boxes</w:t>
      </w:r>
      <w:r w:rsidR="009827E2">
        <w:t xml:space="preserve"> highlight</w:t>
      </w:r>
      <w:r>
        <w:t xml:space="preserve"> after clicking in control selection mode</w:t>
      </w:r>
    </w:p>
    <w:p w14:paraId="3B82952F" w14:textId="06B9C15B" w:rsidR="009827E2" w:rsidRDefault="009827E2" w:rsidP="00B8181D">
      <w:pPr>
        <w:pStyle w:val="BodyText"/>
      </w:pPr>
      <w:r w:rsidRPr="009827E2">
        <w:drawing>
          <wp:inline distT="0" distB="0" distL="0" distR="0" wp14:anchorId="326B19BD" wp14:editId="1D815C2C">
            <wp:extent cx="4883150" cy="17506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3150" cy="1750695"/>
                    </a:xfrm>
                    <a:prstGeom prst="rect">
                      <a:avLst/>
                    </a:prstGeom>
                  </pic:spPr>
                </pic:pic>
              </a:graphicData>
            </a:graphic>
          </wp:inline>
        </w:drawing>
      </w:r>
    </w:p>
    <w:p w14:paraId="08EF6FAF" w14:textId="5BFE259D" w:rsidR="00B90C8B" w:rsidRDefault="009827E2" w:rsidP="00B90C8B">
      <w:pPr>
        <w:pStyle w:val="BodyText"/>
      </w:pPr>
      <w:r>
        <w:t>Fig: Moving the Text Boxes down together</w:t>
      </w:r>
    </w:p>
    <w:p w14:paraId="3FF5E20F" w14:textId="56EE341D" w:rsidR="00B90C8B" w:rsidRDefault="00B90C8B" w:rsidP="00B90C8B">
      <w:pPr>
        <w:pStyle w:val="BodyText"/>
      </w:pPr>
    </w:p>
    <w:p w14:paraId="0B520E23" w14:textId="65F500C5" w:rsidR="00B90C8B" w:rsidRDefault="00B90C8B" w:rsidP="00B90C8B">
      <w:pPr>
        <w:pStyle w:val="BodyText"/>
      </w:pPr>
    </w:p>
    <w:p w14:paraId="032B7E48" w14:textId="3698352C" w:rsidR="00B90C8B" w:rsidRDefault="00B90C8B" w:rsidP="00B90C8B">
      <w:pPr>
        <w:pStyle w:val="BodyText"/>
      </w:pPr>
    </w:p>
    <w:p w14:paraId="083CA87D" w14:textId="1A18832D" w:rsidR="00B90C8B" w:rsidRDefault="00B90C8B" w:rsidP="00B90C8B">
      <w:pPr>
        <w:pStyle w:val="BodyText"/>
      </w:pPr>
    </w:p>
    <w:p w14:paraId="396D1EEE" w14:textId="2A48522D" w:rsidR="00B90C8B" w:rsidRDefault="00B90C8B" w:rsidP="00B90C8B">
      <w:pPr>
        <w:pStyle w:val="BodyText"/>
      </w:pPr>
    </w:p>
    <w:p w14:paraId="3385474A" w14:textId="1B0CAB8A" w:rsidR="00B90C8B" w:rsidRDefault="00B90C8B" w:rsidP="00B90C8B">
      <w:pPr>
        <w:pStyle w:val="BodyText"/>
      </w:pPr>
    </w:p>
    <w:p w14:paraId="501D95D0" w14:textId="1A092DBF" w:rsidR="00B90C8B" w:rsidRDefault="00B90C8B" w:rsidP="00B90C8B">
      <w:pPr>
        <w:pStyle w:val="BodyText"/>
      </w:pPr>
    </w:p>
    <w:p w14:paraId="6D2CC26A" w14:textId="692B4807" w:rsidR="00B90C8B" w:rsidRDefault="00B90C8B" w:rsidP="00B90C8B">
      <w:pPr>
        <w:pStyle w:val="BodyText"/>
      </w:pPr>
    </w:p>
    <w:p w14:paraId="3C77278F" w14:textId="42356BD2" w:rsidR="00B90C8B" w:rsidRDefault="00B90C8B" w:rsidP="00B90C8B">
      <w:pPr>
        <w:pStyle w:val="BodyText"/>
      </w:pPr>
    </w:p>
    <w:p w14:paraId="16762D16" w14:textId="4EAC57A5" w:rsidR="00B90C8B" w:rsidRDefault="00B90C8B" w:rsidP="00B90C8B">
      <w:pPr>
        <w:pStyle w:val="BodyText"/>
      </w:pPr>
    </w:p>
    <w:p w14:paraId="44AB26B0" w14:textId="74F80E4B" w:rsidR="00B90C8B" w:rsidRDefault="00B90C8B" w:rsidP="00B90C8B">
      <w:pPr>
        <w:pStyle w:val="BodyText"/>
      </w:pPr>
    </w:p>
    <w:p w14:paraId="6B4943B6" w14:textId="74B78FAE" w:rsidR="00B90C8B" w:rsidRDefault="00B90C8B" w:rsidP="00B90C8B">
      <w:pPr>
        <w:pStyle w:val="BodyText"/>
      </w:pPr>
    </w:p>
    <w:p w14:paraId="410FFC13" w14:textId="1D46341B" w:rsidR="00B90C8B" w:rsidRDefault="00B90C8B" w:rsidP="00B90C8B">
      <w:pPr>
        <w:pStyle w:val="BodyText"/>
      </w:pPr>
    </w:p>
    <w:p w14:paraId="13D66885" w14:textId="77777777" w:rsidR="00B90C8B" w:rsidRPr="005D168B" w:rsidRDefault="00B90C8B" w:rsidP="00B90C8B">
      <w:pPr>
        <w:pStyle w:val="BodyText"/>
      </w:pPr>
    </w:p>
    <w:sectPr w:rsidR="00B90C8B" w:rsidRPr="005D168B" w:rsidSect="007A3843">
      <w:headerReference w:type="default" r:id="rId51"/>
      <w:footerReference w:type="default" r:id="rId52"/>
      <w:headerReference w:type="first" r:id="rId53"/>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659BA" w14:textId="77777777" w:rsidR="00C10F59" w:rsidRDefault="00C10F59">
      <w:r>
        <w:separator/>
      </w:r>
    </w:p>
  </w:endnote>
  <w:endnote w:type="continuationSeparator" w:id="0">
    <w:p w14:paraId="656EBEC5" w14:textId="77777777" w:rsidR="00C10F59" w:rsidRDefault="00C10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0D12D" w14:textId="56607DCC" w:rsidR="00C20D71" w:rsidRDefault="00C20D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85B69" w14:textId="77777777" w:rsidR="00C20D71" w:rsidRDefault="00C2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36D92" w14:textId="77777777" w:rsidR="00C20D71" w:rsidRDefault="00C20D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52602" w14:textId="4EED83AE" w:rsidR="00C20D71" w:rsidRDefault="00C20D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10BA7" w14:textId="77777777" w:rsidR="00C20D71" w:rsidRDefault="00C20D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4BAA2" w14:textId="0F3B1207" w:rsidR="00C20D71" w:rsidRDefault="00C20D71">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3E8AF06" w14:textId="77777777" w:rsidR="00C20D71" w:rsidRDefault="00C20D7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A2F33" w14:textId="7915F88B" w:rsidR="00C20D71" w:rsidRDefault="00C20D71">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38C17066" w14:textId="77777777" w:rsidR="00C20D71" w:rsidRDefault="00C20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7C6DD" w14:textId="77777777" w:rsidR="00C10F59" w:rsidRDefault="00C10F59">
      <w:r>
        <w:separator/>
      </w:r>
    </w:p>
  </w:footnote>
  <w:footnote w:type="continuationSeparator" w:id="0">
    <w:p w14:paraId="3BE7FEA4" w14:textId="77777777" w:rsidR="00C10F59" w:rsidRDefault="00C10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62C45" w14:textId="77777777" w:rsidR="00C20D71" w:rsidRDefault="00C20D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2CE99" w14:textId="4AC01637" w:rsidR="00C20D71" w:rsidRDefault="00C20D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D2950" w14:textId="77777777" w:rsidR="00C20D71" w:rsidRDefault="00C20D71">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A4234" w14:textId="77777777" w:rsidR="00C20D71" w:rsidRDefault="00C20D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E2CCB" w14:textId="77777777" w:rsidR="00C20D71" w:rsidRDefault="00C20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D4C08"/>
    <w:multiLevelType w:val="hybridMultilevel"/>
    <w:tmpl w:val="4EB4A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91D6C"/>
    <w:multiLevelType w:val="hybridMultilevel"/>
    <w:tmpl w:val="DCFC2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015AA7"/>
    <w:multiLevelType w:val="hybridMultilevel"/>
    <w:tmpl w:val="7E5E7952"/>
    <w:lvl w:ilvl="0" w:tplc="EB2EFD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2A016F3"/>
    <w:multiLevelType w:val="hybridMultilevel"/>
    <w:tmpl w:val="81D4191E"/>
    <w:lvl w:ilvl="0" w:tplc="EB2EF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52242B"/>
    <w:multiLevelType w:val="hybridMultilevel"/>
    <w:tmpl w:val="81D4191E"/>
    <w:lvl w:ilvl="0" w:tplc="EB2EF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EE39BD"/>
    <w:multiLevelType w:val="hybridMultilevel"/>
    <w:tmpl w:val="AFCC9918"/>
    <w:lvl w:ilvl="0" w:tplc="CBEA4F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3D832E2"/>
    <w:multiLevelType w:val="hybridMultilevel"/>
    <w:tmpl w:val="E520A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162899"/>
    <w:multiLevelType w:val="hybridMultilevel"/>
    <w:tmpl w:val="03CAA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75526"/>
    <w:multiLevelType w:val="hybridMultilevel"/>
    <w:tmpl w:val="AFCC9918"/>
    <w:lvl w:ilvl="0" w:tplc="CBEA4F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5290172"/>
    <w:multiLevelType w:val="hybridMultilevel"/>
    <w:tmpl w:val="4FD8A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D93113"/>
    <w:multiLevelType w:val="hybridMultilevel"/>
    <w:tmpl w:val="FE9C4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2" w15:restartNumberingAfterBreak="0">
    <w:nsid w:val="512841EC"/>
    <w:multiLevelType w:val="hybridMultilevel"/>
    <w:tmpl w:val="AFCC9918"/>
    <w:lvl w:ilvl="0" w:tplc="CBEA4F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0D2065"/>
    <w:multiLevelType w:val="hybridMultilevel"/>
    <w:tmpl w:val="507C306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5" w15:restartNumberingAfterBreak="0">
    <w:nsid w:val="63102C31"/>
    <w:multiLevelType w:val="hybridMultilevel"/>
    <w:tmpl w:val="03CAA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C73578"/>
    <w:multiLevelType w:val="hybridMultilevel"/>
    <w:tmpl w:val="8D347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824B51"/>
    <w:multiLevelType w:val="hybridMultilevel"/>
    <w:tmpl w:val="507C306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FDF4F7A"/>
    <w:multiLevelType w:val="hybridMultilevel"/>
    <w:tmpl w:val="03CAA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
  </w:num>
  <w:num w:numId="4">
    <w:abstractNumId w:val="6"/>
  </w:num>
  <w:num w:numId="5">
    <w:abstractNumId w:val="3"/>
  </w:num>
  <w:num w:numId="6">
    <w:abstractNumId w:val="16"/>
  </w:num>
  <w:num w:numId="7">
    <w:abstractNumId w:val="7"/>
  </w:num>
  <w:num w:numId="8">
    <w:abstractNumId w:val="4"/>
  </w:num>
  <w:num w:numId="9">
    <w:abstractNumId w:val="2"/>
  </w:num>
  <w:num w:numId="10">
    <w:abstractNumId w:val="17"/>
  </w:num>
  <w:num w:numId="11">
    <w:abstractNumId w:val="18"/>
  </w:num>
  <w:num w:numId="12">
    <w:abstractNumId w:val="13"/>
  </w:num>
  <w:num w:numId="13">
    <w:abstractNumId w:val="15"/>
  </w:num>
  <w:num w:numId="14">
    <w:abstractNumId w:val="8"/>
  </w:num>
  <w:num w:numId="15">
    <w:abstractNumId w:val="9"/>
  </w:num>
  <w:num w:numId="16">
    <w:abstractNumId w:val="5"/>
  </w:num>
  <w:num w:numId="17">
    <w:abstractNumId w:val="10"/>
  </w:num>
  <w:num w:numId="18">
    <w:abstractNumId w:val="0"/>
  </w:num>
  <w:num w:numId="19">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963"/>
    <w:rsid w:val="00002E2C"/>
    <w:rsid w:val="00011ACB"/>
    <w:rsid w:val="00022474"/>
    <w:rsid w:val="0003284F"/>
    <w:rsid w:val="00032A3E"/>
    <w:rsid w:val="00034A4C"/>
    <w:rsid w:val="0003504B"/>
    <w:rsid w:val="000577DF"/>
    <w:rsid w:val="00061FED"/>
    <w:rsid w:val="000918D9"/>
    <w:rsid w:val="00097551"/>
    <w:rsid w:val="000A47BE"/>
    <w:rsid w:val="000E0EA3"/>
    <w:rsid w:val="000F59D3"/>
    <w:rsid w:val="00105D30"/>
    <w:rsid w:val="00137EA5"/>
    <w:rsid w:val="001542E1"/>
    <w:rsid w:val="001C085C"/>
    <w:rsid w:val="001C1B4A"/>
    <w:rsid w:val="00203ED7"/>
    <w:rsid w:val="002177D6"/>
    <w:rsid w:val="002459CE"/>
    <w:rsid w:val="00260AD3"/>
    <w:rsid w:val="00261231"/>
    <w:rsid w:val="00277B76"/>
    <w:rsid w:val="00294E7B"/>
    <w:rsid w:val="002979DA"/>
    <w:rsid w:val="002A18CA"/>
    <w:rsid w:val="002A7A88"/>
    <w:rsid w:val="002C0056"/>
    <w:rsid w:val="002C39DA"/>
    <w:rsid w:val="002D4C6B"/>
    <w:rsid w:val="002E3A29"/>
    <w:rsid w:val="002F7785"/>
    <w:rsid w:val="003065D8"/>
    <w:rsid w:val="003145E0"/>
    <w:rsid w:val="0031562B"/>
    <w:rsid w:val="00320042"/>
    <w:rsid w:val="00322330"/>
    <w:rsid w:val="0032666E"/>
    <w:rsid w:val="00340D5E"/>
    <w:rsid w:val="00356E6F"/>
    <w:rsid w:val="00365814"/>
    <w:rsid w:val="00367D84"/>
    <w:rsid w:val="00373B35"/>
    <w:rsid w:val="003749CD"/>
    <w:rsid w:val="00385613"/>
    <w:rsid w:val="003871D2"/>
    <w:rsid w:val="0039261B"/>
    <w:rsid w:val="003A1B1D"/>
    <w:rsid w:val="003A7CD5"/>
    <w:rsid w:val="003B3D4F"/>
    <w:rsid w:val="003B743F"/>
    <w:rsid w:val="003B7F79"/>
    <w:rsid w:val="003D2659"/>
    <w:rsid w:val="003E47C6"/>
    <w:rsid w:val="003F1158"/>
    <w:rsid w:val="003F3D62"/>
    <w:rsid w:val="0040359C"/>
    <w:rsid w:val="00404CAF"/>
    <w:rsid w:val="004070C9"/>
    <w:rsid w:val="00407959"/>
    <w:rsid w:val="00407E3E"/>
    <w:rsid w:val="0041303F"/>
    <w:rsid w:val="004205D9"/>
    <w:rsid w:val="004265DB"/>
    <w:rsid w:val="00475ED2"/>
    <w:rsid w:val="00492DB6"/>
    <w:rsid w:val="004A3889"/>
    <w:rsid w:val="004A4678"/>
    <w:rsid w:val="004B74F5"/>
    <w:rsid w:val="004E6221"/>
    <w:rsid w:val="004F5C34"/>
    <w:rsid w:val="004F7B46"/>
    <w:rsid w:val="00560436"/>
    <w:rsid w:val="00563C9F"/>
    <w:rsid w:val="00571A0D"/>
    <w:rsid w:val="005743E7"/>
    <w:rsid w:val="00576228"/>
    <w:rsid w:val="0058052A"/>
    <w:rsid w:val="00587B53"/>
    <w:rsid w:val="00592821"/>
    <w:rsid w:val="005961E2"/>
    <w:rsid w:val="005A23FC"/>
    <w:rsid w:val="005A714D"/>
    <w:rsid w:val="005C03EB"/>
    <w:rsid w:val="005C1775"/>
    <w:rsid w:val="005D168B"/>
    <w:rsid w:val="005D26B9"/>
    <w:rsid w:val="005D4D48"/>
    <w:rsid w:val="005E173E"/>
    <w:rsid w:val="005F007C"/>
    <w:rsid w:val="005F6105"/>
    <w:rsid w:val="005F7446"/>
    <w:rsid w:val="00634427"/>
    <w:rsid w:val="00637817"/>
    <w:rsid w:val="0064030D"/>
    <w:rsid w:val="0066171E"/>
    <w:rsid w:val="00661B2F"/>
    <w:rsid w:val="00684D4B"/>
    <w:rsid w:val="00684F60"/>
    <w:rsid w:val="006B269A"/>
    <w:rsid w:val="006D13E7"/>
    <w:rsid w:val="006D172A"/>
    <w:rsid w:val="006D684C"/>
    <w:rsid w:val="006E24AE"/>
    <w:rsid w:val="00701E8E"/>
    <w:rsid w:val="00715776"/>
    <w:rsid w:val="007157F7"/>
    <w:rsid w:val="00724D43"/>
    <w:rsid w:val="007316F8"/>
    <w:rsid w:val="00744F74"/>
    <w:rsid w:val="00747D8C"/>
    <w:rsid w:val="0075063C"/>
    <w:rsid w:val="00752703"/>
    <w:rsid w:val="007741A8"/>
    <w:rsid w:val="0077545C"/>
    <w:rsid w:val="007938EE"/>
    <w:rsid w:val="007A3843"/>
    <w:rsid w:val="007B226A"/>
    <w:rsid w:val="007B7080"/>
    <w:rsid w:val="007C098E"/>
    <w:rsid w:val="007C5FC5"/>
    <w:rsid w:val="007D4806"/>
    <w:rsid w:val="007E701F"/>
    <w:rsid w:val="00807486"/>
    <w:rsid w:val="00811FE8"/>
    <w:rsid w:val="008130E6"/>
    <w:rsid w:val="00817341"/>
    <w:rsid w:val="008234CB"/>
    <w:rsid w:val="00832B4C"/>
    <w:rsid w:val="0084757A"/>
    <w:rsid w:val="008629BC"/>
    <w:rsid w:val="00864023"/>
    <w:rsid w:val="008667F1"/>
    <w:rsid w:val="00870CB5"/>
    <w:rsid w:val="0087226E"/>
    <w:rsid w:val="00876164"/>
    <w:rsid w:val="00884561"/>
    <w:rsid w:val="008A003F"/>
    <w:rsid w:val="008B6D14"/>
    <w:rsid w:val="008C2CCA"/>
    <w:rsid w:val="008E4DF6"/>
    <w:rsid w:val="00900148"/>
    <w:rsid w:val="00931096"/>
    <w:rsid w:val="0094132E"/>
    <w:rsid w:val="00946B84"/>
    <w:rsid w:val="00961301"/>
    <w:rsid w:val="009620D9"/>
    <w:rsid w:val="0096465F"/>
    <w:rsid w:val="009718FE"/>
    <w:rsid w:val="00977C9A"/>
    <w:rsid w:val="00981F04"/>
    <w:rsid w:val="009824A8"/>
    <w:rsid w:val="009827E2"/>
    <w:rsid w:val="00987231"/>
    <w:rsid w:val="00993534"/>
    <w:rsid w:val="009A412B"/>
    <w:rsid w:val="009A645C"/>
    <w:rsid w:val="009B43FE"/>
    <w:rsid w:val="009E6E8E"/>
    <w:rsid w:val="009F0193"/>
    <w:rsid w:val="009F4563"/>
    <w:rsid w:val="00A00FBA"/>
    <w:rsid w:val="00A14EF4"/>
    <w:rsid w:val="00A215BA"/>
    <w:rsid w:val="00A27855"/>
    <w:rsid w:val="00A329FC"/>
    <w:rsid w:val="00A35599"/>
    <w:rsid w:val="00A73017"/>
    <w:rsid w:val="00A8396D"/>
    <w:rsid w:val="00A9022F"/>
    <w:rsid w:val="00A93EEE"/>
    <w:rsid w:val="00AA2339"/>
    <w:rsid w:val="00AA52EE"/>
    <w:rsid w:val="00AD3F43"/>
    <w:rsid w:val="00AF4E24"/>
    <w:rsid w:val="00AF5B2E"/>
    <w:rsid w:val="00B04774"/>
    <w:rsid w:val="00B26FBF"/>
    <w:rsid w:val="00B31335"/>
    <w:rsid w:val="00B41464"/>
    <w:rsid w:val="00B70B36"/>
    <w:rsid w:val="00B75975"/>
    <w:rsid w:val="00B75BA8"/>
    <w:rsid w:val="00B8181D"/>
    <w:rsid w:val="00B81963"/>
    <w:rsid w:val="00B90273"/>
    <w:rsid w:val="00B90C8B"/>
    <w:rsid w:val="00B9112D"/>
    <w:rsid w:val="00BA7FB4"/>
    <w:rsid w:val="00BB345B"/>
    <w:rsid w:val="00BC67C7"/>
    <w:rsid w:val="00BD6E6C"/>
    <w:rsid w:val="00BF0CD3"/>
    <w:rsid w:val="00C10F59"/>
    <w:rsid w:val="00C20D71"/>
    <w:rsid w:val="00C23344"/>
    <w:rsid w:val="00C46FFB"/>
    <w:rsid w:val="00C5209F"/>
    <w:rsid w:val="00C61706"/>
    <w:rsid w:val="00C61C40"/>
    <w:rsid w:val="00C73EDB"/>
    <w:rsid w:val="00C779F4"/>
    <w:rsid w:val="00CB313A"/>
    <w:rsid w:val="00CB622C"/>
    <w:rsid w:val="00CB6231"/>
    <w:rsid w:val="00CD4F5E"/>
    <w:rsid w:val="00CF0D27"/>
    <w:rsid w:val="00CF78E6"/>
    <w:rsid w:val="00D047C3"/>
    <w:rsid w:val="00D05564"/>
    <w:rsid w:val="00D20313"/>
    <w:rsid w:val="00D234D2"/>
    <w:rsid w:val="00D249BE"/>
    <w:rsid w:val="00D45D68"/>
    <w:rsid w:val="00D61364"/>
    <w:rsid w:val="00D62929"/>
    <w:rsid w:val="00D6516D"/>
    <w:rsid w:val="00D828CC"/>
    <w:rsid w:val="00DA0E55"/>
    <w:rsid w:val="00DA1D2A"/>
    <w:rsid w:val="00DA28BB"/>
    <w:rsid w:val="00DB04D8"/>
    <w:rsid w:val="00DB05AE"/>
    <w:rsid w:val="00DB4A2C"/>
    <w:rsid w:val="00DC2840"/>
    <w:rsid w:val="00DD7038"/>
    <w:rsid w:val="00E02B6C"/>
    <w:rsid w:val="00E147C2"/>
    <w:rsid w:val="00E16EE8"/>
    <w:rsid w:val="00E17813"/>
    <w:rsid w:val="00E22AD3"/>
    <w:rsid w:val="00E257E8"/>
    <w:rsid w:val="00E35B59"/>
    <w:rsid w:val="00E505E4"/>
    <w:rsid w:val="00E57157"/>
    <w:rsid w:val="00E60FA5"/>
    <w:rsid w:val="00E64DEE"/>
    <w:rsid w:val="00E82DA7"/>
    <w:rsid w:val="00E85DFC"/>
    <w:rsid w:val="00EA3995"/>
    <w:rsid w:val="00EA62E1"/>
    <w:rsid w:val="00EB03CD"/>
    <w:rsid w:val="00EB5118"/>
    <w:rsid w:val="00ED17BB"/>
    <w:rsid w:val="00ED1AD9"/>
    <w:rsid w:val="00ED4415"/>
    <w:rsid w:val="00EE6941"/>
    <w:rsid w:val="00EF053D"/>
    <w:rsid w:val="00EF55AE"/>
    <w:rsid w:val="00F00C86"/>
    <w:rsid w:val="00F12F09"/>
    <w:rsid w:val="00F360EC"/>
    <w:rsid w:val="00F55F19"/>
    <w:rsid w:val="00F734FC"/>
    <w:rsid w:val="00F8305F"/>
    <w:rsid w:val="00F8730F"/>
    <w:rsid w:val="00F96A41"/>
    <w:rsid w:val="00FB3128"/>
    <w:rsid w:val="00FB31B0"/>
    <w:rsid w:val="00FB3C10"/>
    <w:rsid w:val="00FD2CE5"/>
    <w:rsid w:val="00FD5C3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49CBF"/>
  <w15:chartTrackingRefBased/>
  <w15:docId w15:val="{EAEAEFA9-803E-4792-998B-982746EF9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FBF"/>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rFonts w:ascii="Garamond" w:hAnsi="Garamond"/>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rPr>
      <w:rFonts w:ascii="Garamond" w:hAnsi="Garamond"/>
    </w:r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rFonts w:ascii="Garamond" w:hAnsi="Garamond"/>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rFonts w:ascii="Garamond" w:hAnsi="Garamond"/>
      <w:b/>
      <w:i/>
      <w:kern w:val="28"/>
      <w:sz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rFonts w:ascii="Garamond" w:hAnsi="Garamond"/>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rPr>
      <w:rFonts w:ascii="Garamond" w:hAnsi="Garamond"/>
      <w:sz w:val="16"/>
    </w:r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rFonts w:ascii="Garamond" w:hAnsi="Garamond"/>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rFonts w:ascii="Garamond" w:hAnsi="Garamond"/>
      <w:spacing w:val="-5"/>
    </w:rPr>
  </w:style>
  <w:style w:type="paragraph" w:customStyle="1" w:styleId="ChapterSubtitle">
    <w:name w:val="Chapter Subtitle"/>
    <w:basedOn w:val="Normal"/>
    <w:next w:val="BodyText"/>
    <w:pPr>
      <w:keepNext/>
      <w:keepLines/>
      <w:spacing w:after="360" w:line="240" w:lineRule="atLeast"/>
      <w:ind w:right="1800"/>
    </w:pPr>
    <w:rPr>
      <w:rFonts w:ascii="Garamond" w:hAnsi="Garamond"/>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rFonts w:ascii="Garamond" w:hAnsi="Garamond"/>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rFonts w:ascii="Garamond" w:hAnsi="Garamond"/>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rFonts w:ascii="Garamond" w:hAnsi="Garamond"/>
      <w:sz w:val="18"/>
    </w:rPr>
  </w:style>
  <w:style w:type="paragraph" w:styleId="Index4">
    <w:name w:val="index 4"/>
    <w:basedOn w:val="Normal"/>
    <w:semiHidden/>
    <w:pPr>
      <w:tabs>
        <w:tab w:val="right" w:pos="3960"/>
      </w:tabs>
      <w:spacing w:line="240" w:lineRule="atLeast"/>
      <w:ind w:left="180"/>
    </w:pPr>
    <w:rPr>
      <w:rFonts w:ascii="Garamond" w:hAnsi="Garamond"/>
      <w:sz w:val="18"/>
    </w:rPr>
  </w:style>
  <w:style w:type="paragraph" w:styleId="Index5">
    <w:name w:val="index 5"/>
    <w:basedOn w:val="Normal"/>
    <w:semiHidden/>
    <w:pPr>
      <w:tabs>
        <w:tab w:val="right" w:pos="3960"/>
      </w:tabs>
      <w:spacing w:line="240" w:lineRule="atLeast"/>
      <w:ind w:left="180"/>
    </w:pPr>
    <w:rPr>
      <w:rFonts w:ascii="Garamond" w:hAnsi="Garamond"/>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rPr>
      <w:rFonts w:ascii="Garamond" w:hAnsi="Garamond"/>
      <w:sz w:val="16"/>
    </w:r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C61C40"/>
    <w:pPr>
      <w:tabs>
        <w:tab w:val="right" w:leader="dot" w:pos="7910"/>
      </w:tabs>
      <w:spacing w:line="360" w:lineRule="auto"/>
    </w:pPr>
    <w:rPr>
      <w:rFonts w:asciiTheme="minorBidi" w:eastAsiaTheme="minorEastAsia" w:hAnsiTheme="minorBidi" w:cstheme="minorBidi"/>
      <w:noProof/>
      <w:sz w:val="28"/>
      <w:szCs w:val="28"/>
      <w:lang w:eastAsia="en-US"/>
    </w:rPr>
  </w:style>
  <w:style w:type="paragraph" w:styleId="TOC2">
    <w:name w:val="toc 2"/>
    <w:basedOn w:val="TOC1"/>
    <w:autoRedefine/>
    <w:semiHidden/>
    <w:rsid w:val="00DA28BB"/>
    <w:pPr>
      <w:ind w:left="720"/>
    </w:pPr>
    <w:rPr>
      <w:sz w:val="24"/>
    </w:rPr>
  </w:style>
  <w:style w:type="paragraph" w:styleId="TOC3">
    <w:name w:val="toc 3"/>
    <w:basedOn w:val="Normal"/>
    <w:next w:val="Normal"/>
    <w:autoRedefine/>
    <w:semiHidden/>
    <w:rsid w:val="00DA28BB"/>
    <w:pPr>
      <w:spacing w:line="320" w:lineRule="atLeast"/>
      <w:ind w:left="1440"/>
    </w:pPr>
    <w:rPr>
      <w:rFonts w:ascii="Arial" w:hAnsi="Arial"/>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ListParagraph">
    <w:name w:val="List Paragraph"/>
    <w:basedOn w:val="Normal"/>
    <w:uiPriority w:val="34"/>
    <w:qFormat/>
    <w:rsid w:val="00807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630540">
      <w:bodyDiv w:val="1"/>
      <w:marLeft w:val="0"/>
      <w:marRight w:val="0"/>
      <w:marTop w:val="0"/>
      <w:marBottom w:val="0"/>
      <w:divBdr>
        <w:top w:val="none" w:sz="0" w:space="0" w:color="auto"/>
        <w:left w:val="none" w:sz="0" w:space="0" w:color="auto"/>
        <w:bottom w:val="none" w:sz="0" w:space="0" w:color="auto"/>
        <w:right w:val="none" w:sz="0" w:space="0" w:color="auto"/>
      </w:divBdr>
    </w:div>
    <w:div w:id="168947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er" Target="footer2.xml"/><Relationship Id="rId51" Type="http://schemas.openxmlformats.org/officeDocument/2006/relationships/header" Target="header4.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de\Desktop\LUKAS%20SCHOOL\CLASSES\Venn%20User%20Manual%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Venn User Manual 1.0.dot</Template>
  <TotalTime>2450</TotalTime>
  <Pages>30</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waldemar Rose</dc:creator>
  <cp:keywords/>
  <dc:description/>
  <cp:lastModifiedBy>Jawad Ahmed</cp:lastModifiedBy>
  <cp:revision>170</cp:revision>
  <cp:lastPrinted>2020-02-10T02:08:00Z</cp:lastPrinted>
  <dcterms:created xsi:type="dcterms:W3CDTF">2020-02-08T21:08:00Z</dcterms:created>
  <dcterms:modified xsi:type="dcterms:W3CDTF">2020-04-16T02:49:00Z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
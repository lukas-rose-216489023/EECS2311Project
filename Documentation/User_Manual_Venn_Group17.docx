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EE4CC" w14:textId="14DB13F0" w:rsidR="005F6105" w:rsidRPr="00277B76" w:rsidRDefault="00E505E4" w:rsidP="00E505E4">
      <w:pPr>
        <w:pStyle w:val="PartTitle"/>
        <w:framePr w:h="1966" w:hRule="exact" w:wrap="notBeside"/>
        <w:spacing w:line="240" w:lineRule="auto"/>
      </w:pPr>
      <w:r>
        <w:t>Version</w:t>
      </w:r>
    </w:p>
    <w:p w14:paraId="01DC3AB5" w14:textId="3F6B7936" w:rsidR="005F6105" w:rsidRPr="00E505E4" w:rsidRDefault="00B81963" w:rsidP="00E505E4">
      <w:pPr>
        <w:pStyle w:val="PartLabel"/>
        <w:framePr w:h="1966" w:hRule="exact" w:wrap="notBeside"/>
        <w:spacing w:before="0" w:line="240" w:lineRule="auto"/>
        <w:rPr>
          <w:sz w:val="96"/>
          <w:szCs w:val="96"/>
        </w:rPr>
      </w:pPr>
      <w:r w:rsidRPr="00E505E4">
        <w:rPr>
          <w:sz w:val="96"/>
          <w:szCs w:val="96"/>
        </w:rPr>
        <w:t>1</w:t>
      </w:r>
      <w:r w:rsidR="00E505E4" w:rsidRPr="00E505E4">
        <w:rPr>
          <w:sz w:val="96"/>
          <w:szCs w:val="96"/>
        </w:rPr>
        <w:t>.0</w:t>
      </w:r>
    </w:p>
    <w:p w14:paraId="78C4E800" w14:textId="0CC83337" w:rsidR="005F6105" w:rsidRDefault="00B81963">
      <w:pPr>
        <w:pStyle w:val="CompanyName"/>
      </w:pPr>
      <w:r>
        <w:t>York university</w:t>
      </w:r>
    </w:p>
    <w:p w14:paraId="35053553" w14:textId="6BFB0EC7" w:rsidR="005F6105" w:rsidRDefault="00B81963">
      <w:pPr>
        <w:pStyle w:val="SubtitleCover"/>
      </w:pPr>
      <w:r>
        <w:t>Lassonde School of Engineering</w:t>
      </w:r>
    </w:p>
    <w:p w14:paraId="23DB7C28" w14:textId="4AB9E6B2" w:rsidR="005F6105" w:rsidRPr="00592821" w:rsidRDefault="00DB04D8" w:rsidP="00EE6941">
      <w:pPr>
        <w:pStyle w:val="TitleCover"/>
        <w:ind w:left="0"/>
        <w:rPr>
          <w:spacing w:val="-52"/>
          <w:sz w:val="96"/>
          <w:szCs w:val="96"/>
        </w:rPr>
        <w:sectPr w:rsidR="005F6105" w:rsidRPr="00592821" w:rsidSect="007A3843">
          <w:footerReference w:type="default" r:id="rId7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 w:rsidRPr="00592821">
        <w:rPr>
          <w:spacing w:val="-52"/>
          <w:sz w:val="96"/>
          <w:szCs w:val="96"/>
        </w:rPr>
        <w:t>Venn Diagram Visual Tool User Manual</w:t>
      </w:r>
    </w:p>
    <w:p w14:paraId="3636DD8D" w14:textId="79D09A4C" w:rsidR="005F6105" w:rsidRPr="00DB04D8" w:rsidRDefault="005E173E">
      <w:pPr>
        <w:pStyle w:val="Subtitle"/>
      </w:pPr>
      <w:r>
        <w:lastRenderedPageBreak/>
        <w:t xml:space="preserve">EECS2311 - </w:t>
      </w:r>
      <w:r w:rsidR="00EE6941" w:rsidRPr="00DB04D8">
        <w:t>Group #</w:t>
      </w:r>
      <w:r w:rsidR="00C23344">
        <w:t>1</w:t>
      </w:r>
      <w:r w:rsidR="00EE6941" w:rsidRPr="00DB04D8">
        <w:t>7</w:t>
      </w:r>
    </w:p>
    <w:p w14:paraId="0565C124" w14:textId="4D54CBFC" w:rsidR="00C23344" w:rsidRDefault="00DB04D8" w:rsidP="003B743F">
      <w:pPr>
        <w:pStyle w:val="Title"/>
      </w:pPr>
      <w:r>
        <w:t xml:space="preserve">Venn Diagram </w:t>
      </w:r>
      <w:r w:rsidR="00E02B6C">
        <w:t>Visual Tool User Manual</w:t>
      </w:r>
    </w:p>
    <w:p w14:paraId="2519965C" w14:textId="77777777" w:rsidR="003B743F" w:rsidRDefault="003B743F">
      <w:pPr>
        <w:sectPr w:rsidR="003B743F" w:rsidSect="007A3843">
          <w:footerReference w:type="first" r:id="rId8"/>
          <w:pgSz w:w="12240" w:h="15840" w:code="1"/>
          <w:pgMar w:top="1800" w:right="1200" w:bottom="1440" w:left="1200" w:header="960" w:footer="960" w:gutter="0"/>
          <w:pgNumType w:fmt="lowerRoman" w:start="1"/>
          <w:cols w:space="720"/>
          <w:titlePg/>
        </w:sectPr>
      </w:pPr>
    </w:p>
    <w:p w14:paraId="3EAF7B28" w14:textId="77777777" w:rsidR="005F6105" w:rsidRDefault="005F6105">
      <w:pPr>
        <w:pStyle w:val="SectionLabel"/>
      </w:pPr>
      <w:r>
        <w:rPr>
          <w:spacing w:val="-100"/>
        </w:rPr>
        <w:lastRenderedPageBreak/>
        <w:t>T</w:t>
      </w:r>
      <w:r>
        <w:t>able of Contents</w:t>
      </w:r>
    </w:p>
    <w:p w14:paraId="476C1B41" w14:textId="77777777" w:rsidR="00987231" w:rsidRDefault="00987231" w:rsidP="00987231"/>
    <w:p w14:paraId="53E3D4F4" w14:textId="77777777" w:rsidR="00987231" w:rsidRDefault="00987231" w:rsidP="00987231"/>
    <w:p w14:paraId="0E8D7DDC" w14:textId="77777777" w:rsidR="00987231" w:rsidRDefault="00987231" w:rsidP="00701E8E">
      <w:pPr>
        <w:spacing w:line="360" w:lineRule="auto"/>
      </w:pPr>
    </w:p>
    <w:p w14:paraId="2BAF39C0" w14:textId="666D6A22" w:rsidR="00987231" w:rsidRPr="00987231" w:rsidRDefault="00987231" w:rsidP="00701E8E">
      <w:pPr>
        <w:spacing w:line="360" w:lineRule="auto"/>
        <w:sectPr w:rsidR="00987231" w:rsidRPr="00987231" w:rsidSect="007A3843">
          <w:headerReference w:type="default" r:id="rId9"/>
          <w:footerReference w:type="default" r:id="rId10"/>
          <w:pgSz w:w="12240" w:h="15840" w:code="1"/>
          <w:pgMar w:top="1200" w:right="1200" w:bottom="1440" w:left="1200" w:header="0" w:footer="960" w:gutter="0"/>
          <w:pgNumType w:fmt="lowerRoman" w:start="1"/>
          <w:cols w:space="720"/>
        </w:sectPr>
      </w:pPr>
    </w:p>
    <w:p w14:paraId="5E69484B" w14:textId="30F656D0" w:rsidR="0096465F" w:rsidRDefault="002D4C6B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kern w:val="28"/>
        </w:rPr>
        <w:fldChar w:fldCharType="begin"/>
      </w:r>
      <w:r>
        <w:rPr>
          <w:kern w:val="28"/>
        </w:rPr>
        <w:instrText xml:space="preserve"> TOC \o "1-3" \h \z \t "Chapter Title,1" </w:instrText>
      </w:r>
      <w:r>
        <w:rPr>
          <w:kern w:val="28"/>
        </w:rPr>
        <w:fldChar w:fldCharType="separate"/>
      </w:r>
      <w:hyperlink w:anchor="_Toc33380891" w:history="1">
        <w:r w:rsidR="0096465F" w:rsidRPr="00EF58AE">
          <w:rPr>
            <w:rStyle w:val="Hyperlink"/>
          </w:rPr>
          <w:t>Running the application on different Operating Systems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_Toc33380891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1</w:t>
        </w:r>
        <w:r w:rsidR="0096465F">
          <w:rPr>
            <w:webHidden/>
          </w:rPr>
          <w:fldChar w:fldCharType="end"/>
        </w:r>
      </w:hyperlink>
    </w:p>
    <w:p w14:paraId="08074588" w14:textId="4B6BC8C4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892" w:history="1">
        <w:r w:rsidRPr="00EF58AE">
          <w:rPr>
            <w:rStyle w:val="Hyperlink"/>
          </w:rPr>
          <w:t>Linux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A03358B" w14:textId="053BAA13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893" w:history="1">
        <w:r w:rsidRPr="00EF58AE">
          <w:rPr>
            <w:rStyle w:val="Hyperlink"/>
          </w:rPr>
          <w:t>Windows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829E5BF" w14:textId="1670DDF6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894" w:history="1">
        <w:r w:rsidRPr="00EF58AE">
          <w:rPr>
            <w:rStyle w:val="Hyperlink"/>
          </w:rPr>
          <w:t>Mac 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A5F9878" w14:textId="47DE0023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hyperlink w:anchor="_Toc33380895" w:history="1">
        <w:r w:rsidRPr="00EF58AE">
          <w:rPr>
            <w:rStyle w:val="Hyperlink"/>
          </w:rPr>
          <w:t>Customizing Titles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0690364" w14:textId="48A639CC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896" w:history="1">
        <w:r w:rsidRPr="00EF58AE">
          <w:rPr>
            <w:rStyle w:val="Hyperlink"/>
          </w:rPr>
          <w:t>How to Customize the Title of the Venn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F309EAC" w14:textId="30B35D1D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898" w:history="1">
        <w:r w:rsidRPr="00EF58AE">
          <w:rPr>
            <w:rStyle w:val="Hyperlink"/>
          </w:rPr>
          <w:t>How to Customize the Circle Titles of the Venn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FAF3406" w14:textId="51316CB9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hyperlink w:anchor="_Toc33380900" w:history="1">
        <w:r w:rsidRPr="00EF58AE">
          <w:rPr>
            <w:rStyle w:val="Hyperlink"/>
          </w:rPr>
          <w:t>Customizing Venn Diagram Circles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F6BA30B" w14:textId="147E9060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01" w:history="1">
        <w:r w:rsidRPr="00EF58AE">
          <w:rPr>
            <w:rStyle w:val="Hyperlink"/>
          </w:rPr>
          <w:t>How to Customize the Circles’ Color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5255ACD" w14:textId="1D4A885A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hyperlink w:anchor="_Toc33380907" w:history="1">
        <w:r w:rsidRPr="00EF58AE">
          <w:rPr>
            <w:rStyle w:val="Hyperlink"/>
          </w:rPr>
          <w:t>Customizing Text Boxes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51944AF" w14:textId="7AC2FF13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08" w:history="1">
        <w:r w:rsidRPr="00EF58AE">
          <w:rPr>
            <w:rStyle w:val="Hyperlink"/>
          </w:rPr>
          <w:t>Adding a Text Box to the Universal 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56CE217" w14:textId="4A730AE9" w:rsidR="0096465F" w:rsidRDefault="0096465F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09" w:history="1">
        <w:r w:rsidRPr="00EF58AE">
          <w:rPr>
            <w:rStyle w:val="Hyperlink"/>
          </w:rPr>
          <w:t>Changing the text of a Text Box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79578DB" w14:textId="665D5098" w:rsidR="0096465F" w:rsidRDefault="0096465F" w:rsidP="00701E8E">
      <w:pPr>
        <w:pStyle w:val="TOC1"/>
        <w:spacing w:line="480" w:lineRule="auto"/>
        <w:rPr>
          <w:rStyle w:val="Hyperlink"/>
        </w:rPr>
      </w:pPr>
      <w:r>
        <w:rPr>
          <w:rStyle w:val="Hyperlink"/>
          <w:u w:val="none"/>
        </w:rPr>
        <w:t xml:space="preserve">        </w:t>
      </w:r>
      <w:hyperlink w:anchor="_Toc33380911" w:history="1">
        <w:r w:rsidRPr="00EF58AE">
          <w:rPr>
            <w:rStyle w:val="Hyperlink"/>
          </w:rPr>
          <w:t>Dragging a Text Box into a Venn Diagram Section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_Toc33380911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4E9B7CE" w14:textId="47670F7B" w:rsidR="0096465F" w:rsidRPr="0096465F" w:rsidRDefault="0096465F" w:rsidP="00701E8E">
      <w:pPr>
        <w:pStyle w:val="TOC1"/>
        <w:spacing w:line="480" w:lineRule="auto"/>
      </w:pPr>
      <w:r w:rsidRPr="0096465F">
        <w:t>Using the ‘Add Multiple New Text Boxes’ Button</w:t>
      </w:r>
      <w:r>
        <w:t>……</w:t>
      </w:r>
      <w:r w:rsidR="00B75BA8">
        <w:t>...</w:t>
      </w:r>
      <w:r>
        <w:t>……</w:t>
      </w:r>
      <w:r w:rsidR="00B75BA8">
        <w:t>.</w:t>
      </w:r>
      <w:r>
        <w:t>...14</w:t>
      </w:r>
    </w:p>
    <w:p w14:paraId="2C4A419A" w14:textId="05F8863F" w:rsidR="0096465F" w:rsidRDefault="00D047C3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lastRenderedPageBreak/>
        <w:t xml:space="preserve">        </w:t>
      </w:r>
      <w:hyperlink w:anchor="_Toc33380913" w:history="1">
        <w:r w:rsidR="0096465F" w:rsidRPr="00EF58AE">
          <w:rPr>
            <w:rStyle w:val="Hyperlink"/>
          </w:rPr>
          <w:t>Adding text into the list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_Toc33380913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15</w:t>
        </w:r>
        <w:r w:rsidR="0096465F">
          <w:rPr>
            <w:webHidden/>
          </w:rPr>
          <w:fldChar w:fldCharType="end"/>
        </w:r>
      </w:hyperlink>
    </w:p>
    <w:p w14:paraId="3E32B7BA" w14:textId="70FEAFB3" w:rsidR="0096465F" w:rsidRDefault="00D047C3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15" w:history="1">
        <w:r w:rsidR="0096465F" w:rsidRPr="00EF58AE">
          <w:rPr>
            <w:rStyle w:val="Hyperlink"/>
          </w:rPr>
          <w:t>Editing text in the list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_Toc33380915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17</w:t>
        </w:r>
        <w:r w:rsidR="0096465F">
          <w:rPr>
            <w:webHidden/>
          </w:rPr>
          <w:fldChar w:fldCharType="end"/>
        </w:r>
      </w:hyperlink>
    </w:p>
    <w:p w14:paraId="3ABF2E1E" w14:textId="75A75751" w:rsidR="0096465F" w:rsidRDefault="00D047C3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17" w:history="1">
        <w:r w:rsidR="0096465F" w:rsidRPr="00EF58AE">
          <w:rPr>
            <w:rStyle w:val="Hyperlink"/>
          </w:rPr>
          <w:t>Deleting text in the list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_Toc33380917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18</w:t>
        </w:r>
        <w:r w:rsidR="0096465F">
          <w:rPr>
            <w:webHidden/>
          </w:rPr>
          <w:fldChar w:fldCharType="end"/>
        </w:r>
      </w:hyperlink>
    </w:p>
    <w:p w14:paraId="665BF89E" w14:textId="193D217C" w:rsidR="0096465F" w:rsidRDefault="00105D30" w:rsidP="00701E8E">
      <w:pPr>
        <w:pStyle w:val="TOC1"/>
        <w:spacing w:line="480" w:lineRule="auto"/>
        <w:rPr>
          <w:rStyle w:val="Hyperlink"/>
        </w:rPr>
      </w:pPr>
      <w:r>
        <w:rPr>
          <w:rStyle w:val="Hyperlink"/>
          <w:u w:val="none"/>
        </w:rPr>
        <w:t xml:space="preserve">        </w:t>
      </w:r>
      <w:hyperlink w:anchor="_Toc33380919" w:history="1">
        <w:r w:rsidR="0096465F" w:rsidRPr="00EF58AE">
          <w:rPr>
            <w:rStyle w:val="Hyperlink"/>
          </w:rPr>
          <w:t>Converting text in the list to text boxes in the Venn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_Toc33380919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19</w:t>
        </w:r>
        <w:r w:rsidR="0096465F">
          <w:rPr>
            <w:webHidden/>
          </w:rPr>
          <w:fldChar w:fldCharType="end"/>
        </w:r>
      </w:hyperlink>
    </w:p>
    <w:p w14:paraId="42399E4E" w14:textId="00ECA4F9" w:rsidR="00811FE8" w:rsidRPr="00811FE8" w:rsidRDefault="00811FE8" w:rsidP="00701E8E">
      <w:pPr>
        <w:pStyle w:val="TOC1"/>
        <w:spacing w:line="480" w:lineRule="auto"/>
      </w:pPr>
      <w:r w:rsidRPr="00811FE8">
        <w:t>Using the ‘Anchoring’ Button</w:t>
      </w:r>
      <w:r>
        <w:t>……….………...……………….....22</w:t>
      </w:r>
    </w:p>
    <w:p w14:paraId="715DAC6C" w14:textId="3FB830D1" w:rsidR="0096465F" w:rsidRDefault="00ED1AD9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21" w:history="1">
        <w:r w:rsidR="0096465F" w:rsidRPr="00EF58AE">
          <w:rPr>
            <w:rStyle w:val="Hyperlink"/>
          </w:rPr>
          <w:t>Anchoring toggled off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_Toc33380921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22</w:t>
        </w:r>
        <w:r w:rsidR="0096465F">
          <w:rPr>
            <w:webHidden/>
          </w:rPr>
          <w:fldChar w:fldCharType="end"/>
        </w:r>
      </w:hyperlink>
    </w:p>
    <w:p w14:paraId="31ACA212" w14:textId="5B33D671" w:rsidR="0096465F" w:rsidRDefault="00ED1AD9" w:rsidP="00701E8E">
      <w:pPr>
        <w:pStyle w:val="TOC1"/>
        <w:spacing w:line="480" w:lineRule="auto"/>
        <w:rPr>
          <w:rFonts w:asciiTheme="minorHAnsi" w:hAnsiTheme="minorHAnsi"/>
        </w:rPr>
      </w:pPr>
      <w:r>
        <w:rPr>
          <w:rStyle w:val="Hyperlink"/>
          <w:u w:val="none"/>
        </w:rPr>
        <w:t xml:space="preserve">        </w:t>
      </w:r>
      <w:hyperlink w:anchor="_Toc33380922" w:history="1">
        <w:r w:rsidR="0096465F" w:rsidRPr="00EF58AE">
          <w:rPr>
            <w:rStyle w:val="Hyperlink"/>
          </w:rPr>
          <w:t>Anchoring toggled on</w:t>
        </w:r>
        <w:r w:rsidR="0096465F">
          <w:rPr>
            <w:webHidden/>
          </w:rPr>
          <w:tab/>
        </w:r>
        <w:r w:rsidR="0096465F">
          <w:rPr>
            <w:webHidden/>
          </w:rPr>
          <w:fldChar w:fldCharType="begin"/>
        </w:r>
        <w:r w:rsidR="0096465F">
          <w:rPr>
            <w:webHidden/>
          </w:rPr>
          <w:instrText xml:space="preserve"> PAGEREF _Toc33380922 \h </w:instrText>
        </w:r>
        <w:r w:rsidR="0096465F">
          <w:rPr>
            <w:webHidden/>
          </w:rPr>
        </w:r>
        <w:r w:rsidR="0096465F">
          <w:rPr>
            <w:webHidden/>
          </w:rPr>
          <w:fldChar w:fldCharType="separate"/>
        </w:r>
        <w:r w:rsidR="0096465F">
          <w:rPr>
            <w:webHidden/>
          </w:rPr>
          <w:t>22</w:t>
        </w:r>
        <w:r w:rsidR="0096465F">
          <w:rPr>
            <w:webHidden/>
          </w:rPr>
          <w:fldChar w:fldCharType="end"/>
        </w:r>
      </w:hyperlink>
    </w:p>
    <w:p w14:paraId="0848DB2D" w14:textId="112CE339" w:rsidR="005F6105" w:rsidRPr="003D2659" w:rsidRDefault="002D4C6B" w:rsidP="00701E8E">
      <w:pPr>
        <w:pStyle w:val="TOCBase"/>
        <w:spacing w:line="480" w:lineRule="auto"/>
        <w:sectPr w:rsidR="005F6105" w:rsidRPr="003D2659" w:rsidSect="007A3843">
          <w:type w:val="continuous"/>
          <w:pgSz w:w="12240" w:h="15840" w:code="1"/>
          <w:pgMar w:top="1800" w:right="2040" w:bottom="1440" w:left="2280" w:header="960" w:footer="960" w:gutter="0"/>
          <w:cols w:space="720"/>
        </w:sectPr>
      </w:pPr>
      <w:r>
        <w:fldChar w:fldCharType="end"/>
      </w:r>
      <w:bookmarkStart w:id="0" w:name="_GoBack"/>
      <w:bookmarkEnd w:id="0"/>
    </w:p>
    <w:p w14:paraId="742F5B62" w14:textId="77777777" w:rsidR="005F6105" w:rsidRDefault="005F6105">
      <w:pPr>
        <w:sectPr w:rsidR="005F6105" w:rsidSect="007A3843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1800" w:right="1200" w:bottom="1440" w:left="1200" w:header="960" w:footer="960" w:gutter="0"/>
          <w:pgNumType w:start="1"/>
          <w:cols w:space="360"/>
        </w:sectPr>
      </w:pPr>
    </w:p>
    <w:p w14:paraId="31DF732B" w14:textId="77965883" w:rsidR="002C39DA" w:rsidRDefault="002C39DA" w:rsidP="009A645C">
      <w:pPr>
        <w:pStyle w:val="Heading1"/>
        <w:rPr>
          <w:sz w:val="40"/>
          <w:szCs w:val="40"/>
        </w:rPr>
      </w:pPr>
      <w:bookmarkStart w:id="1" w:name="_Toc33380891"/>
      <w:r w:rsidRPr="009A645C">
        <w:rPr>
          <w:sz w:val="40"/>
          <w:szCs w:val="40"/>
        </w:rPr>
        <w:t xml:space="preserve">Running the application on different </w:t>
      </w:r>
      <w:r w:rsidR="00987231">
        <w:rPr>
          <w:sz w:val="40"/>
          <w:szCs w:val="40"/>
        </w:rPr>
        <w:t>O</w:t>
      </w:r>
      <w:r w:rsidRPr="009A645C">
        <w:rPr>
          <w:sz w:val="40"/>
          <w:szCs w:val="40"/>
        </w:rPr>
        <w:t>perating Systems</w:t>
      </w:r>
      <w:bookmarkEnd w:id="1"/>
    </w:p>
    <w:p w14:paraId="68B7503D" w14:textId="0CFB3780" w:rsidR="00987231" w:rsidRPr="00987231" w:rsidRDefault="00987231" w:rsidP="00987231">
      <w:pPr>
        <w:pStyle w:val="BodyText"/>
      </w:pPr>
      <w:r>
        <w:t>Java must be installed on any OS to run this application.</w:t>
      </w:r>
    </w:p>
    <w:p w14:paraId="3592950E" w14:textId="5B76A51A" w:rsidR="002C39DA" w:rsidRDefault="002C39DA" w:rsidP="009A645C">
      <w:pPr>
        <w:pStyle w:val="Heading1"/>
      </w:pPr>
      <w:bookmarkStart w:id="2" w:name="_Toc33380629"/>
      <w:bookmarkStart w:id="3" w:name="_Toc33380892"/>
      <w:r>
        <w:t>Linux</w:t>
      </w:r>
      <w:bookmarkEnd w:id="2"/>
      <w:bookmarkEnd w:id="3"/>
    </w:p>
    <w:p w14:paraId="71A8CC4E" w14:textId="3978CC20" w:rsidR="00E257E8" w:rsidRDefault="00E257E8" w:rsidP="009A645C">
      <w:pPr>
        <w:pStyle w:val="BodyText"/>
        <w:jc w:val="left"/>
      </w:pPr>
      <w:r>
        <w:t>To run the VennApplication.jar on a Linux Operating System:</w:t>
      </w:r>
    </w:p>
    <w:p w14:paraId="6A3BB0AE" w14:textId="1E8BCDEF" w:rsidR="00E257E8" w:rsidRDefault="00E257E8" w:rsidP="006D13E7">
      <w:pPr>
        <w:pStyle w:val="BodyText"/>
        <w:numPr>
          <w:ilvl w:val="0"/>
          <w:numId w:val="3"/>
        </w:numPr>
        <w:jc w:val="left"/>
      </w:pPr>
      <w:r>
        <w:t>Open the terminal with CTRL + ALT + T.</w:t>
      </w:r>
    </w:p>
    <w:p w14:paraId="74681BF1" w14:textId="31FEAF61" w:rsidR="00E257E8" w:rsidRDefault="00E257E8" w:rsidP="006D13E7">
      <w:pPr>
        <w:pStyle w:val="BodyText"/>
        <w:numPr>
          <w:ilvl w:val="0"/>
          <w:numId w:val="3"/>
        </w:numPr>
        <w:jc w:val="left"/>
      </w:pPr>
      <w:r>
        <w:t>Change directory to where the .</w:t>
      </w:r>
      <w:r w:rsidRPr="00E257E8">
        <w:rPr>
          <w:b/>
        </w:rPr>
        <w:t>jar</w:t>
      </w:r>
      <w:r>
        <w:rPr>
          <w:b/>
        </w:rPr>
        <w:t xml:space="preserve"> </w:t>
      </w:r>
      <w:r>
        <w:t>file is located.</w:t>
      </w:r>
    </w:p>
    <w:p w14:paraId="129AFAF3" w14:textId="28362D24" w:rsidR="00E257E8" w:rsidRPr="00E257E8" w:rsidRDefault="00E257E8" w:rsidP="006D13E7">
      <w:pPr>
        <w:pStyle w:val="BodyText"/>
        <w:numPr>
          <w:ilvl w:val="0"/>
          <w:numId w:val="3"/>
        </w:numPr>
        <w:jc w:val="left"/>
      </w:pPr>
      <w:r>
        <w:t xml:space="preserve">Type the following command on the terminal: java </w:t>
      </w:r>
      <w:r w:rsidR="00D249BE">
        <w:t>-</w:t>
      </w:r>
      <w:r>
        <w:t xml:space="preserve">jar VennApplication.jar &amp; in order to run the </w:t>
      </w:r>
      <w:r w:rsidRPr="00E257E8">
        <w:rPr>
          <w:b/>
        </w:rPr>
        <w:t>jar</w:t>
      </w:r>
      <w:r>
        <w:rPr>
          <w:b/>
        </w:rPr>
        <w:t xml:space="preserve"> </w:t>
      </w:r>
      <w:r>
        <w:t>application in the background.</w:t>
      </w:r>
    </w:p>
    <w:p w14:paraId="683E6477" w14:textId="580B8D6D" w:rsidR="00E257E8" w:rsidRDefault="002C39DA" w:rsidP="009A645C">
      <w:pPr>
        <w:pStyle w:val="Heading1"/>
      </w:pPr>
      <w:bookmarkStart w:id="4" w:name="_Toc33380630"/>
      <w:bookmarkStart w:id="5" w:name="_Toc33380893"/>
      <w:r>
        <w:t>Window</w:t>
      </w:r>
      <w:r w:rsidR="00E257E8">
        <w:t>s</w:t>
      </w:r>
      <w:bookmarkEnd w:id="4"/>
      <w:bookmarkEnd w:id="5"/>
    </w:p>
    <w:p w14:paraId="4E3D7673" w14:textId="70FB6E07" w:rsidR="00E257E8" w:rsidRDefault="00E257E8" w:rsidP="009A645C">
      <w:pPr>
        <w:pStyle w:val="BodyText"/>
        <w:jc w:val="left"/>
      </w:pPr>
      <w:r>
        <w:t>Running the VennApplication.jar is relatively simple:</w:t>
      </w:r>
    </w:p>
    <w:p w14:paraId="78B90271" w14:textId="2748EF79" w:rsidR="00E257E8" w:rsidRDefault="00E257E8" w:rsidP="006D13E7">
      <w:pPr>
        <w:pStyle w:val="BodyText"/>
        <w:numPr>
          <w:ilvl w:val="0"/>
          <w:numId w:val="4"/>
        </w:numPr>
        <w:jc w:val="left"/>
      </w:pPr>
      <w:r>
        <w:t>Open the directory where the VennApplication.jar is located</w:t>
      </w:r>
      <w:r w:rsidR="009A645C">
        <w:t>.</w:t>
      </w:r>
    </w:p>
    <w:p w14:paraId="4FFF5596" w14:textId="0CC31FD8" w:rsidR="00E257E8" w:rsidRPr="00E257E8" w:rsidRDefault="00E257E8" w:rsidP="006D13E7">
      <w:pPr>
        <w:pStyle w:val="BodyText"/>
        <w:numPr>
          <w:ilvl w:val="0"/>
          <w:numId w:val="4"/>
        </w:numPr>
        <w:jc w:val="left"/>
      </w:pPr>
      <w:r>
        <w:t xml:space="preserve">Double-Click on the </w:t>
      </w:r>
      <w:r w:rsidRPr="00E257E8">
        <w:rPr>
          <w:b/>
        </w:rPr>
        <w:t>VennApplication.jar</w:t>
      </w:r>
      <w:r>
        <w:t>, and a new window with the application will pop-up</w:t>
      </w:r>
      <w:r w:rsidR="009A645C">
        <w:t>.</w:t>
      </w:r>
    </w:p>
    <w:p w14:paraId="6DBEF99D" w14:textId="3FB04625" w:rsidR="002C39DA" w:rsidRDefault="00E257E8" w:rsidP="009A645C">
      <w:pPr>
        <w:pStyle w:val="Heading1"/>
      </w:pPr>
      <w:bookmarkStart w:id="6" w:name="_Toc33380631"/>
      <w:bookmarkStart w:id="7" w:name="_Toc33380894"/>
      <w:r>
        <w:t>Mac OS</w:t>
      </w:r>
      <w:bookmarkEnd w:id="6"/>
      <w:bookmarkEnd w:id="7"/>
    </w:p>
    <w:p w14:paraId="7825B740" w14:textId="77B30880" w:rsidR="00807486" w:rsidRPr="00807486" w:rsidRDefault="00807486" w:rsidP="006D13E7">
      <w:pPr>
        <w:pStyle w:val="ListParagraph"/>
        <w:numPr>
          <w:ilvl w:val="0"/>
          <w:numId w:val="6"/>
        </w:numPr>
        <w:rPr>
          <w:rFonts w:ascii="Garamond" w:hAnsi="Garamond"/>
          <w:spacing w:val="-5"/>
          <w:sz w:val="24"/>
        </w:rPr>
      </w:pPr>
      <w:r w:rsidRPr="00807486">
        <w:rPr>
          <w:rFonts w:ascii="Garamond" w:hAnsi="Garamond"/>
          <w:spacing w:val="-5"/>
          <w:sz w:val="24"/>
        </w:rPr>
        <w:t>Open the directory where the VennApplication.jar is located</w:t>
      </w:r>
      <w:r>
        <w:rPr>
          <w:rFonts w:ascii="Garamond" w:hAnsi="Garamond"/>
          <w:spacing w:val="-5"/>
          <w:sz w:val="24"/>
        </w:rPr>
        <w:t>.</w:t>
      </w:r>
    </w:p>
    <w:p w14:paraId="687FC38B" w14:textId="6B91A68F" w:rsidR="00002E2C" w:rsidRPr="00807486" w:rsidRDefault="00807486" w:rsidP="006D13E7">
      <w:pPr>
        <w:pStyle w:val="ListParagraph"/>
        <w:numPr>
          <w:ilvl w:val="0"/>
          <w:numId w:val="6"/>
        </w:numPr>
        <w:rPr>
          <w:rFonts w:ascii="Garamond" w:hAnsi="Garamond"/>
          <w:spacing w:val="-5"/>
          <w:sz w:val="24"/>
        </w:rPr>
      </w:pPr>
      <w:r w:rsidRPr="00807486">
        <w:rPr>
          <w:rFonts w:ascii="Garamond" w:hAnsi="Garamond"/>
          <w:spacing w:val="-5"/>
          <w:sz w:val="24"/>
        </w:rPr>
        <w:t>Right-click the VennApplication.jar, choose open with/jar Launcher, the application will pop-up</w:t>
      </w:r>
      <w:r>
        <w:rPr>
          <w:rFonts w:ascii="Garamond" w:hAnsi="Garamond"/>
          <w:spacing w:val="-5"/>
          <w:sz w:val="24"/>
        </w:rPr>
        <w:t>.</w:t>
      </w:r>
    </w:p>
    <w:p w14:paraId="2C2A138E" w14:textId="1BB8A44F" w:rsidR="00E257E8" w:rsidRDefault="00404CAF" w:rsidP="00407E3E">
      <w:pPr>
        <w:pStyle w:val="BodyText"/>
        <w:jc w:val="left"/>
      </w:pPr>
      <w:r w:rsidRPr="00404CAF">
        <w:lastRenderedPageBreak/>
        <w:drawing>
          <wp:inline distT="0" distB="0" distL="0" distR="0" wp14:anchorId="15843AF3" wp14:editId="644957EB">
            <wp:extent cx="4883150" cy="2600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E962" w14:textId="31D582F5" w:rsidR="00E257E8" w:rsidRDefault="00E257E8" w:rsidP="00E257E8">
      <w:pPr>
        <w:pStyle w:val="BodyText"/>
      </w:pPr>
      <w:r>
        <w:t>Fig: Default state of the Venn</w:t>
      </w:r>
      <w:r w:rsidR="00744F74">
        <w:t xml:space="preserve"> </w:t>
      </w:r>
      <w:r>
        <w:t>Application after being executed for the first time</w:t>
      </w:r>
    </w:p>
    <w:p w14:paraId="6ABF6C1E" w14:textId="3BC6A310" w:rsidR="00367D84" w:rsidRDefault="00367D84" w:rsidP="00E257E8">
      <w:pPr>
        <w:pStyle w:val="BodyText"/>
      </w:pPr>
    </w:p>
    <w:p w14:paraId="4E6A7E12" w14:textId="66734989" w:rsidR="00BD6E6C" w:rsidRDefault="00BD6E6C" w:rsidP="00E257E8">
      <w:pPr>
        <w:pStyle w:val="BodyText"/>
      </w:pPr>
    </w:p>
    <w:p w14:paraId="6FD8F42B" w14:textId="711C08EF" w:rsidR="00BD6E6C" w:rsidRDefault="00BD6E6C" w:rsidP="00E257E8">
      <w:pPr>
        <w:pStyle w:val="BodyText"/>
      </w:pPr>
    </w:p>
    <w:p w14:paraId="5B8FA7A4" w14:textId="311F314B" w:rsidR="00BD6E6C" w:rsidRDefault="00BD6E6C" w:rsidP="00E257E8">
      <w:pPr>
        <w:pStyle w:val="BodyText"/>
      </w:pPr>
    </w:p>
    <w:p w14:paraId="14B2E79C" w14:textId="2E6C0B96" w:rsidR="00BD6E6C" w:rsidRDefault="00BD6E6C" w:rsidP="00E257E8">
      <w:pPr>
        <w:pStyle w:val="BodyText"/>
      </w:pPr>
    </w:p>
    <w:p w14:paraId="2E4CEDF4" w14:textId="2F61C491" w:rsidR="00BD6E6C" w:rsidRDefault="00BD6E6C" w:rsidP="00E257E8">
      <w:pPr>
        <w:pStyle w:val="BodyText"/>
      </w:pPr>
    </w:p>
    <w:p w14:paraId="54BEC73E" w14:textId="77777777" w:rsidR="00B90273" w:rsidRDefault="00B90273" w:rsidP="00E257E8">
      <w:pPr>
        <w:pStyle w:val="BodyText"/>
      </w:pPr>
    </w:p>
    <w:p w14:paraId="3B799DBA" w14:textId="505DC441" w:rsidR="00367D84" w:rsidRDefault="00367D84" w:rsidP="00E257E8">
      <w:pPr>
        <w:pStyle w:val="BodyText"/>
      </w:pPr>
    </w:p>
    <w:p w14:paraId="383EE24E" w14:textId="0CE162B7" w:rsidR="00367D84" w:rsidRDefault="00367D84" w:rsidP="00E257E8">
      <w:pPr>
        <w:pStyle w:val="BodyText"/>
      </w:pPr>
    </w:p>
    <w:p w14:paraId="316C6AAF" w14:textId="03B8195C" w:rsidR="00367D84" w:rsidRDefault="00367D84" w:rsidP="00E257E8">
      <w:pPr>
        <w:pStyle w:val="BodyText"/>
      </w:pPr>
    </w:p>
    <w:p w14:paraId="48B18ADB" w14:textId="77777777" w:rsidR="00367D84" w:rsidRDefault="00367D84" w:rsidP="00E257E8">
      <w:pPr>
        <w:pStyle w:val="BodyText"/>
      </w:pPr>
    </w:p>
    <w:p w14:paraId="400A8307" w14:textId="44B16524" w:rsidR="00002E2C" w:rsidRPr="009A645C" w:rsidRDefault="00002E2C" w:rsidP="00DA28BB">
      <w:pPr>
        <w:pStyle w:val="Heading1"/>
        <w:rPr>
          <w:sz w:val="40"/>
          <w:szCs w:val="40"/>
        </w:rPr>
      </w:pPr>
      <w:bookmarkStart w:id="8" w:name="_Toc35154378"/>
      <w:bookmarkStart w:id="9" w:name="_Toc35154901"/>
      <w:bookmarkStart w:id="10" w:name="_Toc36023000"/>
      <w:bookmarkStart w:id="11" w:name="_Toc33380895"/>
      <w:r w:rsidRPr="009A645C">
        <w:rPr>
          <w:sz w:val="40"/>
          <w:szCs w:val="40"/>
        </w:rPr>
        <w:lastRenderedPageBreak/>
        <w:t>Customizing Titles</w:t>
      </w:r>
      <w:bookmarkEnd w:id="11"/>
    </w:p>
    <w:p w14:paraId="4562D640" w14:textId="19CBF1DE" w:rsidR="005F6105" w:rsidRPr="005E173E" w:rsidRDefault="005F6105" w:rsidP="00DA28BB">
      <w:pPr>
        <w:pStyle w:val="Heading1"/>
      </w:pPr>
      <w:bookmarkStart w:id="12" w:name="_Toc33380633"/>
      <w:bookmarkStart w:id="13" w:name="_Toc33380896"/>
      <w:r w:rsidRPr="005E173E">
        <w:t xml:space="preserve">How to Customize </w:t>
      </w:r>
      <w:bookmarkEnd w:id="8"/>
      <w:bookmarkEnd w:id="9"/>
      <w:bookmarkEnd w:id="10"/>
      <w:r w:rsidR="004B74F5" w:rsidRPr="005E173E">
        <w:t>the Title of the Venn Diagram</w:t>
      </w:r>
      <w:bookmarkEnd w:id="12"/>
      <w:bookmarkEnd w:id="13"/>
    </w:p>
    <w:p w14:paraId="214F1F68" w14:textId="2B81754A" w:rsidR="004B74F5" w:rsidRPr="005E173E" w:rsidRDefault="004B74F5" w:rsidP="009A645C">
      <w:pPr>
        <w:pStyle w:val="BodyText"/>
        <w:jc w:val="left"/>
      </w:pPr>
      <w:r w:rsidRPr="005E173E">
        <w:t xml:space="preserve">1. Move the mouse cursor above the default Title located at the top of the </w:t>
      </w:r>
      <w:r w:rsidR="00322330" w:rsidRPr="005E173E">
        <w:t>user interface</w:t>
      </w:r>
      <w:r w:rsidRPr="005E173E">
        <w:t>.</w:t>
      </w:r>
    </w:p>
    <w:p w14:paraId="73748E94" w14:textId="6862257A" w:rsidR="004B74F5" w:rsidRPr="005E173E" w:rsidRDefault="004B74F5" w:rsidP="009A645C">
      <w:pPr>
        <w:pStyle w:val="BodyText"/>
        <w:jc w:val="left"/>
      </w:pPr>
      <w:r w:rsidRPr="005E173E">
        <w:t xml:space="preserve">2. </w:t>
      </w:r>
      <w:r w:rsidR="00097551">
        <w:t>Left</w:t>
      </w:r>
      <w:r w:rsidR="00322330" w:rsidRPr="005E173E">
        <w:t xml:space="preserve"> Click on the title with the mouse cursor</w:t>
      </w:r>
      <w:r w:rsidRPr="005E173E">
        <w:t>.</w:t>
      </w:r>
    </w:p>
    <w:p w14:paraId="411DB6C7" w14:textId="1D55C0D5" w:rsidR="00DA0E55" w:rsidRPr="005E173E" w:rsidRDefault="004B74F5" w:rsidP="00DA0E55">
      <w:pPr>
        <w:pStyle w:val="BodyText"/>
        <w:jc w:val="left"/>
      </w:pPr>
      <w:r w:rsidRPr="005E173E">
        <w:t xml:space="preserve">3. </w:t>
      </w:r>
      <w:r w:rsidR="00322330" w:rsidRPr="005E173E">
        <w:t>A Text Editor Interface will open where you can ch</w:t>
      </w:r>
      <w:r w:rsidR="00DA1D2A">
        <w:t xml:space="preserve">ange the text to your preferred </w:t>
      </w:r>
      <w:r w:rsidR="00322330" w:rsidRPr="005E173E">
        <w:t>title</w:t>
      </w:r>
      <w:r w:rsidRPr="005E173E">
        <w:t>.</w:t>
      </w:r>
      <w:r w:rsidR="00DA0E55">
        <w:t xml:space="preserve"> </w:t>
      </w:r>
    </w:p>
    <w:p w14:paraId="7BC22E90" w14:textId="471F7F14" w:rsidR="005F6105" w:rsidRPr="005E173E" w:rsidRDefault="004B74F5" w:rsidP="009A645C">
      <w:pPr>
        <w:pStyle w:val="BodyText"/>
        <w:jc w:val="left"/>
      </w:pPr>
      <w:r w:rsidRPr="005E173E">
        <w:t xml:space="preserve">4. </w:t>
      </w:r>
      <w:r w:rsidR="00322330" w:rsidRPr="005E173E">
        <w:t>Click ‘</w:t>
      </w:r>
      <w:r w:rsidR="00993534">
        <w:t>OK</w:t>
      </w:r>
      <w:r w:rsidR="00322330" w:rsidRPr="005E173E">
        <w:t>’</w:t>
      </w:r>
      <w:r w:rsidRPr="005E173E">
        <w:t>.</w:t>
      </w:r>
    </w:p>
    <w:p w14:paraId="13BA4C8C" w14:textId="680D784F" w:rsidR="00322330" w:rsidRPr="005E173E" w:rsidRDefault="00340D5E" w:rsidP="009A645C">
      <w:pPr>
        <w:pStyle w:val="Heading1"/>
        <w:rPr>
          <w:sz w:val="24"/>
          <w:szCs w:val="24"/>
        </w:rPr>
      </w:pPr>
      <w:r>
        <w:rPr>
          <w:sz w:val="24"/>
          <w:szCs w:val="24"/>
        </w:rPr>
        <w:tab/>
      </w:r>
      <w:bookmarkStart w:id="14" w:name="_Toc33380634"/>
      <w:bookmarkStart w:id="15" w:name="_Toc33380897"/>
      <w:r w:rsidR="00592821" w:rsidRPr="005E173E">
        <w:rPr>
          <w:sz w:val="24"/>
          <w:szCs w:val="24"/>
        </w:rPr>
        <w:t xml:space="preserve">User </w:t>
      </w:r>
      <w:r w:rsidR="00592821">
        <w:rPr>
          <w:sz w:val="24"/>
          <w:szCs w:val="24"/>
        </w:rPr>
        <w:t>Case Scenario</w:t>
      </w:r>
      <w:r w:rsidR="00592821" w:rsidRPr="005E173E">
        <w:rPr>
          <w:sz w:val="24"/>
          <w:szCs w:val="24"/>
        </w:rPr>
        <w:t xml:space="preserve">: </w:t>
      </w:r>
      <w:r w:rsidR="00D45D68">
        <w:rPr>
          <w:sz w:val="24"/>
          <w:szCs w:val="24"/>
        </w:rPr>
        <w:t>Changing</w:t>
      </w:r>
      <w:r w:rsidR="00322330" w:rsidRPr="005E173E">
        <w:rPr>
          <w:sz w:val="24"/>
          <w:szCs w:val="24"/>
        </w:rPr>
        <w:t xml:space="preserve"> the title </w:t>
      </w:r>
      <w:r w:rsidR="00D45D68">
        <w:rPr>
          <w:sz w:val="24"/>
          <w:szCs w:val="24"/>
        </w:rPr>
        <w:t xml:space="preserve">to </w:t>
      </w:r>
      <w:r w:rsidR="00322330" w:rsidRPr="005E173E">
        <w:rPr>
          <w:sz w:val="24"/>
          <w:szCs w:val="24"/>
        </w:rPr>
        <w:t>“</w:t>
      </w:r>
      <w:r w:rsidR="00D45D68">
        <w:rPr>
          <w:sz w:val="24"/>
          <w:szCs w:val="24"/>
        </w:rPr>
        <w:t xml:space="preserve">My </w:t>
      </w:r>
      <w:r w:rsidR="00322330" w:rsidRPr="005E173E">
        <w:rPr>
          <w:sz w:val="24"/>
          <w:szCs w:val="24"/>
        </w:rPr>
        <w:t>Venn Diagram”</w:t>
      </w:r>
      <w:bookmarkEnd w:id="14"/>
      <w:bookmarkEnd w:id="15"/>
    </w:p>
    <w:p w14:paraId="1715F57C" w14:textId="7A1D3E7B" w:rsidR="00322330" w:rsidRPr="005E173E" w:rsidRDefault="00340D5E" w:rsidP="009A645C">
      <w:pPr>
        <w:pStyle w:val="BodyText"/>
        <w:jc w:val="left"/>
      </w:pPr>
      <w:r>
        <w:tab/>
      </w:r>
      <w:r w:rsidR="00322330" w:rsidRPr="005E173E">
        <w:t xml:space="preserve">1. Move the mouse cursor above the </w:t>
      </w:r>
      <w:r w:rsidR="00D45D68">
        <w:t>t</w:t>
      </w:r>
      <w:r w:rsidR="00322330" w:rsidRPr="005E173E">
        <w:t xml:space="preserve">itle located at the top of the user </w:t>
      </w:r>
      <w:r>
        <w:tab/>
      </w:r>
      <w:r w:rsidR="00322330" w:rsidRPr="005E173E">
        <w:t>interface.</w:t>
      </w:r>
    </w:p>
    <w:p w14:paraId="72463D55" w14:textId="0E245691" w:rsidR="003B7F79" w:rsidRDefault="00340D5E" w:rsidP="009A645C">
      <w:pPr>
        <w:pStyle w:val="BodyText"/>
        <w:jc w:val="left"/>
      </w:pPr>
      <w:r>
        <w:tab/>
      </w:r>
      <w:r w:rsidR="00322330" w:rsidRPr="005E173E">
        <w:t xml:space="preserve">2. </w:t>
      </w:r>
      <w:r w:rsidR="00D45D68">
        <w:t>Left</w:t>
      </w:r>
      <w:r w:rsidR="00322330" w:rsidRPr="005E173E">
        <w:t xml:space="preserve"> Click on the title with the mouse cursor.</w:t>
      </w:r>
    </w:p>
    <w:p w14:paraId="3EE721D7" w14:textId="72796EBF" w:rsidR="00322330" w:rsidRDefault="00340D5E" w:rsidP="009A645C">
      <w:pPr>
        <w:pStyle w:val="BodyText"/>
        <w:jc w:val="left"/>
      </w:pPr>
      <w:r>
        <w:tab/>
      </w:r>
      <w:r w:rsidR="00322330" w:rsidRPr="005E173E">
        <w:t xml:space="preserve">3. A Text Editor Interface will open, change the text box to “Venn Diagram </w:t>
      </w:r>
      <w:r>
        <w:tab/>
      </w:r>
      <w:r w:rsidR="00322330" w:rsidRPr="005E173E">
        <w:t>Demo”.</w:t>
      </w:r>
    </w:p>
    <w:p w14:paraId="379A87CE" w14:textId="6874D33C" w:rsidR="003B7F79" w:rsidRDefault="00752703" w:rsidP="00322330">
      <w:pPr>
        <w:pStyle w:val="BodyText"/>
      </w:pPr>
      <w:r w:rsidRPr="00752703">
        <w:rPr>
          <w:noProof/>
          <w:lang w:val="en-US" w:eastAsia="en-US"/>
        </w:rPr>
        <w:drawing>
          <wp:inline distT="0" distB="0" distL="0" distR="0" wp14:anchorId="73A5CBD0" wp14:editId="771E822C">
            <wp:extent cx="4883150" cy="259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D579" w14:textId="64B64B80" w:rsidR="003B7F79" w:rsidRPr="005E173E" w:rsidRDefault="003B7F79" w:rsidP="00322330">
      <w:pPr>
        <w:pStyle w:val="BodyText"/>
      </w:pPr>
      <w:r>
        <w:t xml:space="preserve">Fig: After </w:t>
      </w:r>
      <w:r w:rsidR="00752703">
        <w:t>left</w:t>
      </w:r>
      <w:r>
        <w:t>-clicking on the default “Title”</w:t>
      </w:r>
    </w:p>
    <w:p w14:paraId="4409FBFD" w14:textId="7C5691E3" w:rsidR="00322330" w:rsidRDefault="00340D5E" w:rsidP="00322330">
      <w:pPr>
        <w:pStyle w:val="BodyText"/>
      </w:pPr>
      <w:r>
        <w:tab/>
      </w:r>
      <w:r w:rsidR="003B7F79">
        <w:t>4. Click ‘OK</w:t>
      </w:r>
      <w:r w:rsidR="00322330" w:rsidRPr="005E173E">
        <w:t>’.</w:t>
      </w:r>
    </w:p>
    <w:p w14:paraId="2027A54E" w14:textId="6A725EEB" w:rsidR="003B7F79" w:rsidRDefault="006D172A" w:rsidP="00322330">
      <w:pPr>
        <w:pStyle w:val="BodyText"/>
      </w:pPr>
      <w:r w:rsidRPr="006D172A">
        <w:lastRenderedPageBreak/>
        <w:drawing>
          <wp:inline distT="0" distB="0" distL="0" distR="0" wp14:anchorId="40B053AF" wp14:editId="3EE7CC01">
            <wp:extent cx="4883150" cy="259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8B7F" w14:textId="55621A7B" w:rsidR="00DA1D2A" w:rsidRDefault="003B7F79" w:rsidP="00DA1D2A">
      <w:pPr>
        <w:pStyle w:val="BodyText"/>
      </w:pPr>
      <w:r>
        <w:t>Fig: New title name taking effect after clicking “OK”</w:t>
      </w:r>
      <w:bookmarkStart w:id="16" w:name="_Toc35154380"/>
      <w:bookmarkStart w:id="17" w:name="_Toc35154903"/>
      <w:bookmarkStart w:id="18" w:name="_Toc36023002"/>
    </w:p>
    <w:p w14:paraId="6A3CA482" w14:textId="059B62CC" w:rsidR="00002E2C" w:rsidRDefault="00002E2C" w:rsidP="00DA1D2A">
      <w:pPr>
        <w:pStyle w:val="BodyText"/>
      </w:pPr>
    </w:p>
    <w:p w14:paraId="3529CCB4" w14:textId="2071FC29" w:rsidR="00002E2C" w:rsidRDefault="00002E2C" w:rsidP="00DA1D2A">
      <w:pPr>
        <w:pStyle w:val="BodyText"/>
      </w:pPr>
    </w:p>
    <w:p w14:paraId="4FE373A8" w14:textId="5B2552D2" w:rsidR="00EA62E1" w:rsidRDefault="00EA62E1" w:rsidP="00DA1D2A">
      <w:pPr>
        <w:pStyle w:val="BodyText"/>
      </w:pPr>
    </w:p>
    <w:p w14:paraId="41E71888" w14:textId="77777777" w:rsidR="00EA62E1" w:rsidRDefault="00EA62E1" w:rsidP="00DA1D2A">
      <w:pPr>
        <w:pStyle w:val="BodyText"/>
      </w:pPr>
    </w:p>
    <w:p w14:paraId="527A9AC0" w14:textId="7979AD1D" w:rsidR="00002E2C" w:rsidRDefault="00002E2C" w:rsidP="00DA1D2A">
      <w:pPr>
        <w:pStyle w:val="BodyText"/>
      </w:pPr>
    </w:p>
    <w:p w14:paraId="4BF338A1" w14:textId="494318D6" w:rsidR="00BA7FB4" w:rsidRDefault="00BA7FB4" w:rsidP="00DA1D2A">
      <w:pPr>
        <w:pStyle w:val="BodyText"/>
      </w:pPr>
    </w:p>
    <w:p w14:paraId="2E1CAB3A" w14:textId="3CBFCA31" w:rsidR="00BA7FB4" w:rsidRDefault="00BA7FB4" w:rsidP="00DA1D2A">
      <w:pPr>
        <w:pStyle w:val="BodyText"/>
      </w:pPr>
    </w:p>
    <w:p w14:paraId="24BC9DFB" w14:textId="088379DD" w:rsidR="00BA7FB4" w:rsidRDefault="00BA7FB4" w:rsidP="00DA1D2A">
      <w:pPr>
        <w:pStyle w:val="BodyText"/>
      </w:pPr>
    </w:p>
    <w:p w14:paraId="36E6CC62" w14:textId="220BF49E" w:rsidR="00BA7FB4" w:rsidRDefault="00BA7FB4" w:rsidP="00DA1D2A">
      <w:pPr>
        <w:pStyle w:val="BodyText"/>
      </w:pPr>
    </w:p>
    <w:p w14:paraId="3FB42192" w14:textId="2C4C51A3" w:rsidR="00BA7FB4" w:rsidRDefault="00BA7FB4" w:rsidP="00DA1D2A">
      <w:pPr>
        <w:pStyle w:val="BodyText"/>
      </w:pPr>
    </w:p>
    <w:bookmarkEnd w:id="16"/>
    <w:bookmarkEnd w:id="17"/>
    <w:bookmarkEnd w:id="18"/>
    <w:p w14:paraId="3DBEB354" w14:textId="36AB1289" w:rsidR="00ED4415" w:rsidRDefault="00ED4415" w:rsidP="00322330">
      <w:pPr>
        <w:pStyle w:val="Heading1"/>
      </w:pPr>
    </w:p>
    <w:p w14:paraId="5BF2D1FB" w14:textId="77777777" w:rsidR="000E0EA3" w:rsidRPr="000E0EA3" w:rsidRDefault="000E0EA3" w:rsidP="000E0EA3">
      <w:pPr>
        <w:pStyle w:val="BodyText"/>
      </w:pPr>
    </w:p>
    <w:p w14:paraId="4BC2DCC1" w14:textId="65C02BF7" w:rsidR="00322330" w:rsidRPr="005E173E" w:rsidRDefault="00322330" w:rsidP="00322330">
      <w:pPr>
        <w:pStyle w:val="Heading1"/>
      </w:pPr>
      <w:bookmarkStart w:id="19" w:name="_Toc33380635"/>
      <w:bookmarkStart w:id="20" w:name="_Toc33380898"/>
      <w:r w:rsidRPr="005E173E">
        <w:lastRenderedPageBreak/>
        <w:t xml:space="preserve">How to Customize the </w:t>
      </w:r>
      <w:r w:rsidR="00EB5118" w:rsidRPr="005E173E">
        <w:t>Circle Titles of the Venn Diagram</w:t>
      </w:r>
      <w:bookmarkEnd w:id="19"/>
      <w:bookmarkEnd w:id="20"/>
    </w:p>
    <w:p w14:paraId="589BBB8F" w14:textId="77777777" w:rsidR="005F6105" w:rsidRPr="005E173E" w:rsidRDefault="005F6105" w:rsidP="00AF5B2E">
      <w:pPr>
        <w:pStyle w:val="Heading1"/>
        <w:sectPr w:rsidR="005F6105" w:rsidRPr="005E173E" w:rsidSect="00FD5C3F">
          <w:footerReference w:type="default" r:id="rId18"/>
          <w:type w:val="continuous"/>
          <w:pgSz w:w="12240" w:h="15840" w:code="1"/>
          <w:pgMar w:top="1800" w:right="1195" w:bottom="1440" w:left="3355" w:header="965" w:footer="965" w:gutter="0"/>
          <w:cols w:space="360"/>
          <w:titlePg/>
        </w:sectPr>
      </w:pPr>
    </w:p>
    <w:p w14:paraId="1CCF5948" w14:textId="0282799F" w:rsidR="00322330" w:rsidRPr="005E173E" w:rsidRDefault="00322330" w:rsidP="00322330">
      <w:pPr>
        <w:pStyle w:val="BodyText"/>
      </w:pPr>
      <w:r w:rsidRPr="005E173E">
        <w:t xml:space="preserve">1. Move the mouse cursor above one of the </w:t>
      </w:r>
      <w:r w:rsidR="009824A8">
        <w:t>c</w:t>
      </w:r>
      <w:r w:rsidR="00EB5118" w:rsidRPr="005E173E">
        <w:t xml:space="preserve">ircle </w:t>
      </w:r>
      <w:r w:rsidR="009824A8">
        <w:t>t</w:t>
      </w:r>
      <w:r w:rsidR="00EB5118" w:rsidRPr="005E173E">
        <w:t>itles</w:t>
      </w:r>
      <w:r w:rsidRPr="005E173E">
        <w:t xml:space="preserve"> located above </w:t>
      </w:r>
      <w:r w:rsidR="00EB5118" w:rsidRPr="005E173E">
        <w:t xml:space="preserve">the </w:t>
      </w:r>
      <w:r w:rsidRPr="005E173E">
        <w:t>Venn diagram circles.</w:t>
      </w:r>
    </w:p>
    <w:p w14:paraId="59A0E4D7" w14:textId="0FAB28F0" w:rsidR="00322330" w:rsidRPr="005E173E" w:rsidRDefault="00322330" w:rsidP="00322330">
      <w:pPr>
        <w:pStyle w:val="BodyText"/>
      </w:pPr>
      <w:r w:rsidRPr="005E173E">
        <w:t xml:space="preserve">2. </w:t>
      </w:r>
      <w:r w:rsidR="009824A8">
        <w:t>Left</w:t>
      </w:r>
      <w:r w:rsidRPr="005E173E">
        <w:t xml:space="preserve"> Click on the </w:t>
      </w:r>
      <w:r w:rsidR="00EB5118" w:rsidRPr="005E173E">
        <w:t>text</w:t>
      </w:r>
      <w:r w:rsidRPr="005E173E">
        <w:t xml:space="preserve"> with the mouse cursor.</w:t>
      </w:r>
    </w:p>
    <w:p w14:paraId="0C77E31A" w14:textId="684A0E8C" w:rsidR="00322330" w:rsidRPr="005E173E" w:rsidRDefault="00322330" w:rsidP="00322330">
      <w:pPr>
        <w:pStyle w:val="BodyText"/>
      </w:pPr>
      <w:r w:rsidRPr="005E173E">
        <w:t xml:space="preserve">3. A Text Editor Interface will open where you can change the text to your preferred </w:t>
      </w:r>
      <w:r w:rsidR="00EB5118" w:rsidRPr="005E173E">
        <w:t>title</w:t>
      </w:r>
      <w:r w:rsidRPr="005E173E">
        <w:t xml:space="preserve"> of that circle.</w:t>
      </w:r>
    </w:p>
    <w:p w14:paraId="6E500B7F" w14:textId="7D27C26D" w:rsidR="00322330" w:rsidRPr="005E173E" w:rsidRDefault="00322330" w:rsidP="00322330">
      <w:pPr>
        <w:pStyle w:val="BodyText"/>
      </w:pPr>
      <w:r w:rsidRPr="005E173E">
        <w:t>4. Click ‘</w:t>
      </w:r>
      <w:r w:rsidR="00E57157">
        <w:t>OK</w:t>
      </w:r>
      <w:r w:rsidRPr="005E173E">
        <w:t>’.</w:t>
      </w:r>
    </w:p>
    <w:p w14:paraId="1095B9A3" w14:textId="77777777" w:rsidR="00870CB5" w:rsidRDefault="00340D5E" w:rsidP="00322330">
      <w:pPr>
        <w:pStyle w:val="Heading1"/>
        <w:rPr>
          <w:sz w:val="24"/>
          <w:szCs w:val="24"/>
        </w:rPr>
      </w:pPr>
      <w:bookmarkStart w:id="21" w:name="_Toc35154381"/>
      <w:bookmarkStart w:id="22" w:name="_Toc35154904"/>
      <w:bookmarkStart w:id="23" w:name="_Toc36023003"/>
      <w:r>
        <w:rPr>
          <w:sz w:val="24"/>
          <w:szCs w:val="24"/>
        </w:rPr>
        <w:tab/>
      </w:r>
    </w:p>
    <w:p w14:paraId="374A3DE2" w14:textId="6FAD375D" w:rsidR="00322330" w:rsidRPr="005E173E" w:rsidRDefault="00592821" w:rsidP="00B04774">
      <w:pPr>
        <w:pStyle w:val="Heading1"/>
        <w:ind w:firstLine="720"/>
        <w:rPr>
          <w:sz w:val="24"/>
          <w:szCs w:val="24"/>
        </w:rPr>
      </w:pPr>
      <w:bookmarkStart w:id="24" w:name="_Toc33380636"/>
      <w:bookmarkStart w:id="25" w:name="_Toc33380899"/>
      <w:r w:rsidRPr="005E173E">
        <w:rPr>
          <w:sz w:val="24"/>
          <w:szCs w:val="24"/>
        </w:rPr>
        <w:t xml:space="preserve">User </w:t>
      </w:r>
      <w:r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r w:rsidR="009824A8">
        <w:rPr>
          <w:sz w:val="24"/>
          <w:szCs w:val="24"/>
        </w:rPr>
        <w:t>Changing</w:t>
      </w:r>
      <w:r w:rsidR="00322330" w:rsidRPr="005E173E">
        <w:rPr>
          <w:sz w:val="24"/>
          <w:szCs w:val="24"/>
        </w:rPr>
        <w:t xml:space="preserve"> the </w:t>
      </w:r>
      <w:r w:rsidR="009824A8">
        <w:rPr>
          <w:sz w:val="24"/>
          <w:szCs w:val="24"/>
        </w:rPr>
        <w:t>right</w:t>
      </w:r>
      <w:r w:rsidR="00322330" w:rsidRPr="005E173E">
        <w:rPr>
          <w:sz w:val="24"/>
          <w:szCs w:val="24"/>
        </w:rPr>
        <w:t xml:space="preserve"> circle</w:t>
      </w:r>
      <w:r w:rsidR="009824A8">
        <w:rPr>
          <w:sz w:val="24"/>
          <w:szCs w:val="24"/>
        </w:rPr>
        <w:t>’</w:t>
      </w:r>
      <w:r w:rsidR="00322330" w:rsidRPr="005E173E">
        <w:rPr>
          <w:sz w:val="24"/>
          <w:szCs w:val="24"/>
        </w:rPr>
        <w:t xml:space="preserve">s </w:t>
      </w:r>
      <w:r w:rsidR="00EB5118" w:rsidRPr="005E173E">
        <w:rPr>
          <w:sz w:val="24"/>
          <w:szCs w:val="24"/>
        </w:rPr>
        <w:t>title</w:t>
      </w:r>
      <w:r w:rsidR="00322330" w:rsidRPr="005E173E">
        <w:rPr>
          <w:sz w:val="24"/>
          <w:szCs w:val="24"/>
        </w:rPr>
        <w:t xml:space="preserve"> </w:t>
      </w:r>
      <w:r w:rsidR="009824A8">
        <w:rPr>
          <w:sz w:val="24"/>
          <w:szCs w:val="24"/>
        </w:rPr>
        <w:t xml:space="preserve">to </w:t>
      </w:r>
      <w:r w:rsidR="00322330" w:rsidRPr="005E173E">
        <w:rPr>
          <w:sz w:val="24"/>
          <w:szCs w:val="24"/>
        </w:rPr>
        <w:t>“</w:t>
      </w:r>
      <w:r w:rsidR="009824A8">
        <w:rPr>
          <w:sz w:val="24"/>
          <w:szCs w:val="24"/>
        </w:rPr>
        <w:t>Things I’m Good At</w:t>
      </w:r>
      <w:r w:rsidR="00322330" w:rsidRPr="005E173E">
        <w:rPr>
          <w:sz w:val="24"/>
          <w:szCs w:val="24"/>
        </w:rPr>
        <w:t>”</w:t>
      </w:r>
      <w:bookmarkEnd w:id="24"/>
      <w:bookmarkEnd w:id="25"/>
    </w:p>
    <w:p w14:paraId="7ED41E9C" w14:textId="6B895E5A" w:rsidR="00EB5118" w:rsidRPr="005E173E" w:rsidRDefault="00EB5118" w:rsidP="00ED17BB">
      <w:pPr>
        <w:pStyle w:val="BodyText"/>
        <w:ind w:left="720"/>
      </w:pPr>
      <w:r w:rsidRPr="005E173E">
        <w:t xml:space="preserve">1. Move the mouse cursor above the </w:t>
      </w:r>
      <w:r w:rsidR="009824A8">
        <w:t>right</w:t>
      </w:r>
      <w:r w:rsidRPr="005E173E">
        <w:t xml:space="preserve"> circle</w:t>
      </w:r>
      <w:r w:rsidR="009824A8">
        <w:t>’</w:t>
      </w:r>
      <w:r w:rsidRPr="005E173E">
        <w:t>s title located above the</w:t>
      </w:r>
      <w:r w:rsidR="00BC67C7">
        <w:t xml:space="preserve"> </w:t>
      </w:r>
      <w:r w:rsidRPr="005E173E">
        <w:t xml:space="preserve">Venn </w:t>
      </w:r>
      <w:r w:rsidR="00ED17BB">
        <w:t xml:space="preserve">  </w:t>
      </w:r>
      <w:r w:rsidRPr="005E173E">
        <w:t>diagram</w:t>
      </w:r>
      <w:r w:rsidR="00BC67C7">
        <w:t>’s</w:t>
      </w:r>
      <w:r w:rsidRPr="005E173E">
        <w:t xml:space="preserve"> </w:t>
      </w:r>
      <w:r w:rsidR="00BC67C7">
        <w:t xml:space="preserve">right </w:t>
      </w:r>
      <w:r w:rsidRPr="005E173E">
        <w:t>circle.</w:t>
      </w:r>
    </w:p>
    <w:p w14:paraId="2AA745D4" w14:textId="775C74C5" w:rsidR="00EB5118" w:rsidRPr="005E173E" w:rsidRDefault="00340D5E" w:rsidP="00EB5118">
      <w:pPr>
        <w:pStyle w:val="BodyText"/>
      </w:pPr>
      <w:r>
        <w:tab/>
      </w:r>
      <w:r w:rsidR="00EB5118" w:rsidRPr="005E173E">
        <w:t xml:space="preserve">2. </w:t>
      </w:r>
      <w:r w:rsidR="00ED17BB">
        <w:t>Left</w:t>
      </w:r>
      <w:r w:rsidR="00EB5118" w:rsidRPr="005E173E">
        <w:t xml:space="preserve"> Click on the text with the mouse cursor.</w:t>
      </w:r>
    </w:p>
    <w:p w14:paraId="6E2E92EE" w14:textId="58E8F59F" w:rsidR="00EB5118" w:rsidRDefault="00340D5E" w:rsidP="00EB5118">
      <w:pPr>
        <w:pStyle w:val="BodyText"/>
      </w:pPr>
      <w:r>
        <w:tab/>
      </w:r>
      <w:r w:rsidR="00EB5118" w:rsidRPr="005E173E">
        <w:t>3. A Text Editor Interface will open</w:t>
      </w:r>
      <w:r w:rsidR="005E173E" w:rsidRPr="005E173E">
        <w:t>,</w:t>
      </w:r>
      <w:r w:rsidR="00EB5118" w:rsidRPr="005E173E">
        <w:t xml:space="preserve"> change the text </w:t>
      </w:r>
      <w:r w:rsidR="005E173E" w:rsidRPr="005E173E">
        <w:t xml:space="preserve">of the circle title to “Left </w:t>
      </w:r>
      <w:r>
        <w:tab/>
      </w:r>
      <w:r w:rsidR="005E173E" w:rsidRPr="005E173E">
        <w:t>Circle Demo”</w:t>
      </w:r>
      <w:r w:rsidR="00EB5118" w:rsidRPr="005E173E">
        <w:t>.</w:t>
      </w:r>
    </w:p>
    <w:p w14:paraId="7C23B20B" w14:textId="223EDC43" w:rsidR="00002E2C" w:rsidRDefault="00ED17BB" w:rsidP="00EB5118">
      <w:pPr>
        <w:pStyle w:val="BodyText"/>
      </w:pPr>
      <w:r w:rsidRPr="00ED17BB">
        <w:lastRenderedPageBreak/>
        <w:drawing>
          <wp:inline distT="0" distB="0" distL="0" distR="0" wp14:anchorId="6094B594" wp14:editId="154A1E43">
            <wp:extent cx="4883150" cy="362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914" w14:textId="2BBBA2BC" w:rsidR="00002E2C" w:rsidRPr="005E173E" w:rsidRDefault="009A645C" w:rsidP="00EB5118">
      <w:pPr>
        <w:pStyle w:val="BodyText"/>
      </w:pPr>
      <w:r>
        <w:t xml:space="preserve">Fig: </w:t>
      </w:r>
      <w:r w:rsidR="00002E2C">
        <w:t xml:space="preserve">After </w:t>
      </w:r>
      <w:r w:rsidR="008667F1">
        <w:t>left</w:t>
      </w:r>
      <w:r w:rsidR="00002E2C">
        <w:t xml:space="preserve">-clicking on the </w:t>
      </w:r>
      <w:r w:rsidR="008667F1">
        <w:t>right circle’s title ‘right’</w:t>
      </w:r>
    </w:p>
    <w:p w14:paraId="02978159" w14:textId="34F1576B" w:rsidR="00340D5E" w:rsidRDefault="00002E2C" w:rsidP="00340D5E">
      <w:pPr>
        <w:pStyle w:val="BodyText"/>
      </w:pPr>
      <w:r>
        <w:t>4. Click ‘OK</w:t>
      </w:r>
      <w:r w:rsidR="00EB5118" w:rsidRPr="005E173E">
        <w:t>’.</w:t>
      </w:r>
    </w:p>
    <w:p w14:paraId="2F0A8BDC" w14:textId="71EA767F" w:rsidR="00DA1D2A" w:rsidRDefault="008667F1" w:rsidP="00340D5E">
      <w:pPr>
        <w:pStyle w:val="BodyText"/>
      </w:pPr>
      <w:r w:rsidRPr="008667F1">
        <w:drawing>
          <wp:inline distT="0" distB="0" distL="0" distR="0" wp14:anchorId="4AD0D2A2" wp14:editId="482D6B4A">
            <wp:extent cx="4635738" cy="1073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7D6A" w14:textId="5393F44F" w:rsidR="00002E2C" w:rsidRDefault="00002E2C" w:rsidP="00340D5E">
      <w:pPr>
        <w:pStyle w:val="BodyText"/>
      </w:pPr>
      <w:r>
        <w:t xml:space="preserve">Fig: New title for the </w:t>
      </w:r>
      <w:r w:rsidR="008667F1">
        <w:t>right</w:t>
      </w:r>
      <w:r>
        <w:t xml:space="preserve"> circle taking effect after clicking “OK”</w:t>
      </w:r>
    </w:p>
    <w:p w14:paraId="0B35D9B1" w14:textId="77777777" w:rsidR="00A329FC" w:rsidRDefault="00A329FC" w:rsidP="00340D5E">
      <w:pPr>
        <w:pStyle w:val="BodyText"/>
      </w:pPr>
    </w:p>
    <w:p w14:paraId="5BAA7934" w14:textId="22537951" w:rsidR="00002E2C" w:rsidRDefault="00002E2C" w:rsidP="00340D5E">
      <w:pPr>
        <w:pStyle w:val="BodyText"/>
      </w:pPr>
      <w:r>
        <w:t xml:space="preserve">The same procedure could be repeated in order to change the title name for the </w:t>
      </w:r>
      <w:r w:rsidR="008667F1">
        <w:t>left</w:t>
      </w:r>
      <w:r>
        <w:t xml:space="preserve"> circle as well</w:t>
      </w:r>
      <w:r w:rsidR="00884561">
        <w:t>.</w:t>
      </w:r>
    </w:p>
    <w:p w14:paraId="1110CCE1" w14:textId="1550F67B" w:rsidR="005E173E" w:rsidRPr="009A645C" w:rsidRDefault="00002E2C" w:rsidP="005E173E">
      <w:pPr>
        <w:pStyle w:val="ChapterTitle"/>
        <w:rPr>
          <w:sz w:val="40"/>
          <w:szCs w:val="40"/>
        </w:rPr>
      </w:pPr>
      <w:bookmarkStart w:id="26" w:name="_Toc33380900"/>
      <w:r w:rsidRPr="009A645C">
        <w:rPr>
          <w:sz w:val="40"/>
          <w:szCs w:val="40"/>
        </w:rPr>
        <w:lastRenderedPageBreak/>
        <w:t xml:space="preserve">Customizing </w:t>
      </w:r>
      <w:r w:rsidR="005E173E" w:rsidRPr="009A645C">
        <w:rPr>
          <w:sz w:val="40"/>
          <w:szCs w:val="40"/>
        </w:rPr>
        <w:t>Venn Diagram Circles</w:t>
      </w:r>
      <w:bookmarkEnd w:id="26"/>
    </w:p>
    <w:p w14:paraId="0E03636F" w14:textId="1B8DA311" w:rsidR="005E173E" w:rsidRPr="005E173E" w:rsidRDefault="005E173E" w:rsidP="005E173E">
      <w:pPr>
        <w:pStyle w:val="Heading1"/>
      </w:pPr>
      <w:bookmarkStart w:id="27" w:name="_Toc33380638"/>
      <w:bookmarkStart w:id="28" w:name="_Toc33380901"/>
      <w:r w:rsidRPr="005E173E">
        <w:t xml:space="preserve">How to Customize the </w:t>
      </w:r>
      <w:r>
        <w:t>Circles</w:t>
      </w:r>
      <w:r w:rsidR="009B43FE">
        <w:t>’</w:t>
      </w:r>
      <w:r>
        <w:t xml:space="preserve"> Color</w:t>
      </w:r>
      <w:bookmarkEnd w:id="27"/>
      <w:bookmarkEnd w:id="28"/>
    </w:p>
    <w:p w14:paraId="400793C0" w14:textId="60EA0D01" w:rsidR="005E173E" w:rsidRDefault="005E173E" w:rsidP="005E173E">
      <w:pPr>
        <w:pStyle w:val="Heading1"/>
        <w:rPr>
          <w:rFonts w:ascii="Garamond" w:hAnsi="Garamond"/>
          <w:color w:val="auto"/>
          <w:spacing w:val="-5"/>
          <w:kern w:val="0"/>
          <w:sz w:val="24"/>
        </w:rPr>
      </w:pPr>
      <w:bookmarkStart w:id="29" w:name="_Toc33380639"/>
      <w:bookmarkStart w:id="30" w:name="_Toc33380902"/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1. Select </w:t>
      </w:r>
      <w:r>
        <w:rPr>
          <w:rFonts w:ascii="Garamond" w:hAnsi="Garamond"/>
          <w:color w:val="auto"/>
          <w:spacing w:val="-5"/>
          <w:kern w:val="0"/>
          <w:sz w:val="24"/>
        </w:rPr>
        <w:t>one of the Color Pallet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button</w:t>
      </w:r>
      <w:r>
        <w:rPr>
          <w:rFonts w:ascii="Garamond" w:hAnsi="Garamond"/>
          <w:color w:val="auto"/>
          <w:spacing w:val="-5"/>
          <w:kern w:val="0"/>
          <w:sz w:val="24"/>
        </w:rPr>
        <w:t>s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located </w:t>
      </w:r>
      <w:r>
        <w:rPr>
          <w:rFonts w:ascii="Garamond" w:hAnsi="Garamond"/>
          <w:color w:val="auto"/>
          <w:spacing w:val="-5"/>
          <w:kern w:val="0"/>
          <w:sz w:val="24"/>
        </w:rPr>
        <w:t>at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the </w:t>
      </w:r>
      <w:r>
        <w:rPr>
          <w:rFonts w:ascii="Garamond" w:hAnsi="Garamond"/>
          <w:color w:val="auto"/>
          <w:spacing w:val="-5"/>
          <w:kern w:val="0"/>
          <w:sz w:val="24"/>
        </w:rPr>
        <w:t>bottom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</w:t>
      </w:r>
      <w:r w:rsidR="0003504B">
        <w:rPr>
          <w:rFonts w:ascii="Garamond" w:hAnsi="Garamond"/>
          <w:color w:val="auto"/>
          <w:spacing w:val="-5"/>
          <w:kern w:val="0"/>
          <w:sz w:val="24"/>
        </w:rPr>
        <w:t>right</w:t>
      </w:r>
      <w:r>
        <w:rPr>
          <w:rFonts w:ascii="Garamond" w:hAnsi="Garamond"/>
          <w:color w:val="auto"/>
          <w:spacing w:val="-5"/>
          <w:kern w:val="0"/>
          <w:sz w:val="24"/>
        </w:rPr>
        <w:t xml:space="preserve"> corner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of the window.</w:t>
      </w:r>
      <w:bookmarkEnd w:id="29"/>
      <w:bookmarkEnd w:id="30"/>
    </w:p>
    <w:p w14:paraId="57F97947" w14:textId="2F31DFED" w:rsidR="005E173E" w:rsidRPr="005E173E" w:rsidRDefault="005E173E" w:rsidP="005E173E">
      <w:pPr>
        <w:pStyle w:val="Heading1"/>
        <w:rPr>
          <w:rFonts w:ascii="Garamond" w:hAnsi="Garamond"/>
          <w:color w:val="auto"/>
          <w:spacing w:val="-5"/>
          <w:kern w:val="0"/>
          <w:sz w:val="24"/>
        </w:rPr>
      </w:pPr>
      <w:bookmarkStart w:id="31" w:name="_Toc33380640"/>
      <w:bookmarkStart w:id="32" w:name="_Toc33380903"/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2. </w:t>
      </w:r>
      <w:r>
        <w:rPr>
          <w:rFonts w:ascii="Garamond" w:hAnsi="Garamond"/>
          <w:color w:val="auto"/>
          <w:spacing w:val="-5"/>
          <w:kern w:val="0"/>
          <w:sz w:val="24"/>
        </w:rPr>
        <w:t>A selection of colors will open, click your preferred color for the circle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>.</w:t>
      </w:r>
      <w:bookmarkEnd w:id="31"/>
      <w:bookmarkEnd w:id="32"/>
    </w:p>
    <w:p w14:paraId="61098F90" w14:textId="63FE610B" w:rsidR="005E173E" w:rsidRPr="005E173E" w:rsidRDefault="00340D5E" w:rsidP="005E173E">
      <w:pPr>
        <w:pStyle w:val="Heading1"/>
        <w:rPr>
          <w:sz w:val="24"/>
          <w:szCs w:val="24"/>
        </w:rPr>
      </w:pPr>
      <w:r>
        <w:rPr>
          <w:sz w:val="24"/>
          <w:szCs w:val="24"/>
        </w:rPr>
        <w:tab/>
      </w:r>
      <w:bookmarkStart w:id="33" w:name="_Toc33380641"/>
      <w:bookmarkStart w:id="34" w:name="_Toc33380904"/>
      <w:r w:rsidR="00592821" w:rsidRPr="005E173E">
        <w:rPr>
          <w:sz w:val="24"/>
          <w:szCs w:val="24"/>
        </w:rPr>
        <w:t xml:space="preserve">User </w:t>
      </w:r>
      <w:r w:rsidR="00592821">
        <w:rPr>
          <w:sz w:val="24"/>
          <w:szCs w:val="24"/>
        </w:rPr>
        <w:t>Case Scenario</w:t>
      </w:r>
      <w:r w:rsidR="00592821" w:rsidRPr="005E173E">
        <w:rPr>
          <w:sz w:val="24"/>
          <w:szCs w:val="24"/>
        </w:rPr>
        <w:t xml:space="preserve">: </w:t>
      </w:r>
      <w:r w:rsidR="005E173E" w:rsidRPr="005E173E">
        <w:rPr>
          <w:sz w:val="24"/>
          <w:szCs w:val="24"/>
        </w:rPr>
        <w:t>Making the left circle</w:t>
      </w:r>
      <w:r w:rsidR="00576228">
        <w:rPr>
          <w:sz w:val="24"/>
          <w:szCs w:val="24"/>
        </w:rPr>
        <w:t>’</w:t>
      </w:r>
      <w:r w:rsidR="005E173E" w:rsidRPr="005E173E">
        <w:rPr>
          <w:sz w:val="24"/>
          <w:szCs w:val="24"/>
        </w:rPr>
        <w:t xml:space="preserve">s </w:t>
      </w:r>
      <w:r w:rsidR="005E173E">
        <w:rPr>
          <w:sz w:val="24"/>
          <w:szCs w:val="24"/>
        </w:rPr>
        <w:t xml:space="preserve">colour </w:t>
      </w:r>
      <w:r w:rsidR="00576228">
        <w:rPr>
          <w:sz w:val="24"/>
          <w:szCs w:val="24"/>
        </w:rPr>
        <w:t>yellow</w:t>
      </w:r>
      <w:bookmarkEnd w:id="33"/>
      <w:bookmarkEnd w:id="34"/>
    </w:p>
    <w:p w14:paraId="3DD5905B" w14:textId="7C88593C" w:rsidR="005E173E" w:rsidRDefault="005E173E" w:rsidP="006D13E7">
      <w:pPr>
        <w:pStyle w:val="Heading1"/>
        <w:numPr>
          <w:ilvl w:val="0"/>
          <w:numId w:val="5"/>
        </w:numPr>
        <w:rPr>
          <w:rFonts w:ascii="Garamond" w:hAnsi="Garamond"/>
          <w:color w:val="auto"/>
          <w:spacing w:val="-5"/>
          <w:kern w:val="0"/>
          <w:sz w:val="24"/>
        </w:rPr>
      </w:pPr>
      <w:bookmarkStart w:id="35" w:name="_Toc33380642"/>
      <w:bookmarkStart w:id="36" w:name="_Toc33380905"/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Select </w:t>
      </w:r>
      <w:r>
        <w:rPr>
          <w:rFonts w:ascii="Garamond" w:hAnsi="Garamond"/>
          <w:color w:val="auto"/>
          <w:spacing w:val="-5"/>
          <w:kern w:val="0"/>
          <w:sz w:val="24"/>
        </w:rPr>
        <w:t>the</w:t>
      </w:r>
      <w:r w:rsidR="003E47C6">
        <w:rPr>
          <w:rFonts w:ascii="Garamond" w:hAnsi="Garamond"/>
          <w:color w:val="auto"/>
          <w:spacing w:val="-5"/>
          <w:kern w:val="0"/>
          <w:sz w:val="24"/>
        </w:rPr>
        <w:t xml:space="preserve"> ‘Left</w:t>
      </w:r>
      <w:r w:rsidR="00576228">
        <w:rPr>
          <w:rFonts w:ascii="Garamond" w:hAnsi="Garamond"/>
          <w:color w:val="auto"/>
          <w:spacing w:val="-5"/>
          <w:kern w:val="0"/>
          <w:sz w:val="24"/>
        </w:rPr>
        <w:t xml:space="preserve"> circle</w:t>
      </w:r>
      <w:r>
        <w:rPr>
          <w:rFonts w:ascii="Garamond" w:hAnsi="Garamond"/>
          <w:color w:val="auto"/>
          <w:spacing w:val="-5"/>
          <w:kern w:val="0"/>
          <w:sz w:val="24"/>
        </w:rPr>
        <w:t xml:space="preserve"> </w:t>
      </w:r>
      <w:r w:rsidR="00576228">
        <w:rPr>
          <w:rFonts w:ascii="Garamond" w:hAnsi="Garamond"/>
          <w:color w:val="auto"/>
          <w:spacing w:val="-5"/>
          <w:kern w:val="0"/>
          <w:sz w:val="24"/>
        </w:rPr>
        <w:t>c</w:t>
      </w:r>
      <w:r>
        <w:rPr>
          <w:rFonts w:ascii="Garamond" w:hAnsi="Garamond"/>
          <w:color w:val="auto"/>
          <w:spacing w:val="-5"/>
          <w:kern w:val="0"/>
          <w:sz w:val="24"/>
        </w:rPr>
        <w:t>olor</w:t>
      </w:r>
      <w:r w:rsidR="00576228">
        <w:rPr>
          <w:rFonts w:ascii="Garamond" w:hAnsi="Garamond"/>
          <w:color w:val="auto"/>
          <w:spacing w:val="-5"/>
          <w:kern w:val="0"/>
          <w:sz w:val="24"/>
        </w:rPr>
        <w:t>’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button </w:t>
      </w:r>
      <w:r w:rsidR="003E47C6">
        <w:rPr>
          <w:rFonts w:ascii="Garamond" w:hAnsi="Garamond"/>
          <w:color w:val="auto"/>
          <w:spacing w:val="-5"/>
          <w:kern w:val="0"/>
          <w:sz w:val="24"/>
        </w:rPr>
        <w:t xml:space="preserve">located </w:t>
      </w:r>
      <w:r>
        <w:rPr>
          <w:rFonts w:ascii="Garamond" w:hAnsi="Garamond"/>
          <w:color w:val="auto"/>
          <w:spacing w:val="-5"/>
          <w:kern w:val="0"/>
          <w:sz w:val="24"/>
        </w:rPr>
        <w:t>at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the </w:t>
      </w:r>
      <w:r>
        <w:rPr>
          <w:rFonts w:ascii="Garamond" w:hAnsi="Garamond"/>
          <w:color w:val="auto"/>
          <w:spacing w:val="-5"/>
          <w:kern w:val="0"/>
          <w:sz w:val="24"/>
        </w:rPr>
        <w:t>bottom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</w:t>
      </w:r>
      <w:r w:rsidR="00576228">
        <w:rPr>
          <w:rFonts w:ascii="Garamond" w:hAnsi="Garamond"/>
          <w:color w:val="auto"/>
          <w:spacing w:val="-5"/>
          <w:kern w:val="0"/>
          <w:sz w:val="24"/>
        </w:rPr>
        <w:t>right</w:t>
      </w:r>
      <w:r>
        <w:rPr>
          <w:rFonts w:ascii="Garamond" w:hAnsi="Garamond"/>
          <w:color w:val="auto"/>
          <w:spacing w:val="-5"/>
          <w:kern w:val="0"/>
          <w:sz w:val="24"/>
        </w:rPr>
        <w:t xml:space="preserve"> corner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 xml:space="preserve"> of the </w:t>
      </w:r>
      <w:r w:rsidR="00340D5E">
        <w:rPr>
          <w:rFonts w:ascii="Garamond" w:hAnsi="Garamond"/>
          <w:color w:val="auto"/>
          <w:spacing w:val="-5"/>
          <w:kern w:val="0"/>
          <w:sz w:val="24"/>
        </w:rPr>
        <w:tab/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>window.</w:t>
      </w:r>
      <w:bookmarkEnd w:id="35"/>
      <w:bookmarkEnd w:id="36"/>
    </w:p>
    <w:p w14:paraId="6748E654" w14:textId="5E5E96A4" w:rsidR="00002E2C" w:rsidRDefault="00576228" w:rsidP="00002E2C">
      <w:pPr>
        <w:pStyle w:val="BodyText"/>
      </w:pPr>
      <w:r w:rsidRPr="00576228">
        <w:drawing>
          <wp:inline distT="0" distB="0" distL="0" distR="0" wp14:anchorId="6DC601AB" wp14:editId="2A61D48A">
            <wp:extent cx="4883150" cy="2167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0DC1" w14:textId="6124D640" w:rsidR="009A645C" w:rsidRPr="00002E2C" w:rsidRDefault="009A645C" w:rsidP="00002E2C">
      <w:pPr>
        <w:pStyle w:val="BodyText"/>
      </w:pPr>
      <w:r>
        <w:t>Fig: Color boxes located at the bottom-</w:t>
      </w:r>
      <w:r w:rsidR="00576228">
        <w:t>right</w:t>
      </w:r>
      <w:r>
        <w:t xml:space="preserve"> corner of the window</w:t>
      </w:r>
    </w:p>
    <w:p w14:paraId="1539E21D" w14:textId="1F8F162D" w:rsidR="00ED4415" w:rsidRDefault="00ED4415" w:rsidP="003E47C6">
      <w:pPr>
        <w:pStyle w:val="Heading1"/>
        <w:rPr>
          <w:rFonts w:ascii="Garamond" w:hAnsi="Garamond"/>
          <w:color w:val="auto"/>
          <w:spacing w:val="-5"/>
          <w:kern w:val="0"/>
          <w:sz w:val="24"/>
        </w:rPr>
      </w:pPr>
    </w:p>
    <w:p w14:paraId="4F5282DB" w14:textId="2B72E27A" w:rsidR="008130E6" w:rsidRDefault="008130E6" w:rsidP="008130E6">
      <w:pPr>
        <w:pStyle w:val="BodyText"/>
      </w:pPr>
    </w:p>
    <w:p w14:paraId="716730C4" w14:textId="4C1C186F" w:rsidR="008130E6" w:rsidRDefault="008130E6" w:rsidP="008130E6">
      <w:pPr>
        <w:pStyle w:val="BodyText"/>
      </w:pPr>
    </w:p>
    <w:p w14:paraId="6CE23E80" w14:textId="77777777" w:rsidR="00EF55AE" w:rsidRPr="008130E6" w:rsidRDefault="00EF55AE" w:rsidP="008130E6">
      <w:pPr>
        <w:pStyle w:val="BodyText"/>
      </w:pPr>
    </w:p>
    <w:p w14:paraId="415663DA" w14:textId="118C5CEB" w:rsidR="003E47C6" w:rsidRPr="003E47C6" w:rsidRDefault="005E173E" w:rsidP="003E47C6">
      <w:pPr>
        <w:pStyle w:val="Heading1"/>
        <w:rPr>
          <w:rFonts w:ascii="Garamond" w:hAnsi="Garamond"/>
          <w:color w:val="auto"/>
          <w:spacing w:val="-5"/>
          <w:kern w:val="0"/>
          <w:sz w:val="24"/>
        </w:rPr>
      </w:pPr>
      <w:bookmarkStart w:id="37" w:name="_Toc33380643"/>
      <w:bookmarkStart w:id="38" w:name="_Toc33380906"/>
      <w:r w:rsidRPr="005E173E">
        <w:rPr>
          <w:rFonts w:ascii="Garamond" w:hAnsi="Garamond"/>
          <w:color w:val="auto"/>
          <w:spacing w:val="-5"/>
          <w:kern w:val="0"/>
          <w:sz w:val="24"/>
        </w:rPr>
        <w:lastRenderedPageBreak/>
        <w:t xml:space="preserve">2. </w:t>
      </w:r>
      <w:r>
        <w:rPr>
          <w:rFonts w:ascii="Garamond" w:hAnsi="Garamond"/>
          <w:color w:val="auto"/>
          <w:spacing w:val="-5"/>
          <w:kern w:val="0"/>
          <w:sz w:val="24"/>
        </w:rPr>
        <w:t>A selection of colours will open</w:t>
      </w:r>
      <w:r w:rsidRPr="005E173E">
        <w:rPr>
          <w:rFonts w:ascii="Garamond" w:hAnsi="Garamond"/>
          <w:color w:val="auto"/>
          <w:spacing w:val="-5"/>
          <w:kern w:val="0"/>
          <w:sz w:val="24"/>
        </w:rPr>
        <w:t>.</w:t>
      </w:r>
      <w:bookmarkEnd w:id="37"/>
      <w:bookmarkEnd w:id="38"/>
    </w:p>
    <w:p w14:paraId="40A9137A" w14:textId="7639568A" w:rsidR="00340D5E" w:rsidRDefault="00F360EC" w:rsidP="00340D5E">
      <w:pPr>
        <w:pStyle w:val="BodyText"/>
      </w:pPr>
      <w:r>
        <w:t>3. Click on ‘Custom Color</w:t>
      </w:r>
      <w:r w:rsidR="00C61706">
        <w:t>…’</w:t>
      </w:r>
      <w:r w:rsidR="007E701F">
        <w:t xml:space="preserve"> and pick a yellow color</w:t>
      </w:r>
    </w:p>
    <w:p w14:paraId="59775897" w14:textId="0B6D791B" w:rsidR="00340D5E" w:rsidRDefault="007E701F" w:rsidP="00340D5E">
      <w:pPr>
        <w:pStyle w:val="BodyText"/>
      </w:pPr>
      <w:r w:rsidRPr="007E701F">
        <w:drawing>
          <wp:inline distT="0" distB="0" distL="0" distR="0" wp14:anchorId="01CBA800" wp14:editId="57345D27">
            <wp:extent cx="4883150" cy="1986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5B3" w14:textId="1F6F02C3" w:rsidR="009A645C" w:rsidRDefault="009A645C" w:rsidP="00340D5E">
      <w:pPr>
        <w:pStyle w:val="BodyText"/>
      </w:pPr>
      <w:r>
        <w:t>Fig: Selection of colors to choose from, after clicking on each of the boxes</w:t>
      </w:r>
      <w:r w:rsidR="007E701F">
        <w:t xml:space="preserve"> and then Custom Color option</w:t>
      </w:r>
    </w:p>
    <w:p w14:paraId="40CCA611" w14:textId="4AA683FE" w:rsidR="00340D5E" w:rsidRDefault="007E701F" w:rsidP="00340D5E">
      <w:pPr>
        <w:pStyle w:val="BodyText"/>
      </w:pPr>
      <w:r w:rsidRPr="007E701F">
        <w:drawing>
          <wp:inline distT="0" distB="0" distL="0" distR="0" wp14:anchorId="7122866E" wp14:editId="0E748777">
            <wp:extent cx="4883150" cy="2592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26FD" w14:textId="77777777" w:rsidR="00E60FA5" w:rsidRDefault="009A645C" w:rsidP="009A645C">
      <w:pPr>
        <w:pStyle w:val="BodyText"/>
      </w:pPr>
      <w:r>
        <w:t xml:space="preserve">Fig: New color applied to the left circle after selection. </w:t>
      </w:r>
    </w:p>
    <w:p w14:paraId="15387D54" w14:textId="77777777" w:rsidR="00E60FA5" w:rsidRDefault="00E60FA5" w:rsidP="009A645C">
      <w:pPr>
        <w:pStyle w:val="BodyText"/>
      </w:pPr>
    </w:p>
    <w:p w14:paraId="6EA7D0F6" w14:textId="500970C8" w:rsidR="009A645C" w:rsidRDefault="009A645C" w:rsidP="009A645C">
      <w:pPr>
        <w:pStyle w:val="BodyText"/>
      </w:pPr>
      <w:r>
        <w:t>The same procedure could be repeated in order to change the color for the right circle as well.</w:t>
      </w:r>
    </w:p>
    <w:p w14:paraId="4FE44550" w14:textId="4468FCEA" w:rsidR="009A645C" w:rsidRDefault="009A645C" w:rsidP="00340D5E">
      <w:pPr>
        <w:pStyle w:val="BodyText"/>
      </w:pPr>
    </w:p>
    <w:p w14:paraId="46A5FDFE" w14:textId="1F373256" w:rsidR="003E47C6" w:rsidRPr="009A645C" w:rsidRDefault="00002E2C" w:rsidP="003E47C6">
      <w:pPr>
        <w:pStyle w:val="ChapterTitle"/>
        <w:rPr>
          <w:sz w:val="40"/>
          <w:szCs w:val="40"/>
        </w:rPr>
      </w:pPr>
      <w:bookmarkStart w:id="39" w:name="_Toc33380907"/>
      <w:r w:rsidRPr="009A645C">
        <w:rPr>
          <w:sz w:val="40"/>
          <w:szCs w:val="40"/>
        </w:rPr>
        <w:lastRenderedPageBreak/>
        <w:t xml:space="preserve">Customizing </w:t>
      </w:r>
      <w:r w:rsidR="003E47C6" w:rsidRPr="009A645C">
        <w:rPr>
          <w:sz w:val="40"/>
          <w:szCs w:val="40"/>
        </w:rPr>
        <w:t>Text Boxes</w:t>
      </w:r>
      <w:bookmarkEnd w:id="39"/>
    </w:p>
    <w:p w14:paraId="47A3EB25" w14:textId="2D0484A6" w:rsidR="005F6105" w:rsidRDefault="00137EA5" w:rsidP="00DA28BB">
      <w:pPr>
        <w:pStyle w:val="Heading1"/>
      </w:pPr>
      <w:bookmarkStart w:id="40" w:name="_Toc33380908"/>
      <w:bookmarkEnd w:id="21"/>
      <w:bookmarkEnd w:id="22"/>
      <w:bookmarkEnd w:id="23"/>
      <w:r>
        <w:t>Adding a Text Box to the Universal List</w:t>
      </w:r>
      <w:bookmarkEnd w:id="40"/>
    </w:p>
    <w:p w14:paraId="2FC7D38D" w14:textId="7A3B3E54" w:rsidR="00137EA5" w:rsidRDefault="00137EA5" w:rsidP="00137EA5">
      <w:pPr>
        <w:pStyle w:val="BodyText"/>
      </w:pPr>
      <w:r>
        <w:t>1. Select the 'Add Text Box' button located at</w:t>
      </w:r>
      <w:r w:rsidR="00832B4C">
        <w:t xml:space="preserve"> the </w:t>
      </w:r>
      <w:r w:rsidR="00AD3F43">
        <w:t>top left</w:t>
      </w:r>
      <w:r>
        <w:t xml:space="preserve"> of the window.</w:t>
      </w:r>
    </w:p>
    <w:p w14:paraId="1D1A3A08" w14:textId="037D0BAC" w:rsidR="009A645C" w:rsidRDefault="000577DF" w:rsidP="00137EA5">
      <w:pPr>
        <w:pStyle w:val="BodyText"/>
      </w:pPr>
      <w:r w:rsidRPr="000577DF">
        <w:drawing>
          <wp:inline distT="0" distB="0" distL="0" distR="0" wp14:anchorId="6F35841F" wp14:editId="731A93C4">
            <wp:extent cx="3860998" cy="254013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5D9D" w14:textId="5B79726F" w:rsidR="00137EA5" w:rsidRDefault="00137EA5" w:rsidP="00137EA5">
      <w:pPr>
        <w:pStyle w:val="BodyText"/>
      </w:pPr>
      <w:r>
        <w:t xml:space="preserve">2. Text Box is added to Universal List, located at the </w:t>
      </w:r>
      <w:r w:rsidR="00AD3F43">
        <w:t>left</w:t>
      </w:r>
      <w:r>
        <w:t xml:space="preserve"> side of the window.</w:t>
      </w:r>
    </w:p>
    <w:p w14:paraId="7328BBFB" w14:textId="48978B0D" w:rsidR="00832B4C" w:rsidRDefault="0039261B" w:rsidP="00137EA5">
      <w:pPr>
        <w:pStyle w:val="BodyText"/>
      </w:pPr>
      <w:r w:rsidRPr="0039261B">
        <w:drawing>
          <wp:inline distT="0" distB="0" distL="0" distR="0" wp14:anchorId="78BE5B25" wp14:editId="39BB8A16">
            <wp:extent cx="3422826" cy="3175163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D026" w14:textId="1095356A" w:rsidR="00137EA5" w:rsidRDefault="00137EA5" w:rsidP="00137EA5">
      <w:pPr>
        <w:pStyle w:val="Heading1"/>
      </w:pPr>
      <w:bookmarkStart w:id="41" w:name="_Toc33380909"/>
      <w:r>
        <w:lastRenderedPageBreak/>
        <w:t>Changing the text of a Text Box</w:t>
      </w:r>
      <w:bookmarkEnd w:id="41"/>
    </w:p>
    <w:p w14:paraId="638F1226" w14:textId="76031874" w:rsidR="00137EA5" w:rsidRDefault="00137EA5" w:rsidP="00137EA5">
      <w:pPr>
        <w:pStyle w:val="BodyText"/>
      </w:pPr>
      <w:r>
        <w:t xml:space="preserve">1. </w:t>
      </w:r>
      <w:r w:rsidR="00C73EDB">
        <w:t xml:space="preserve">Right click </w:t>
      </w:r>
      <w:r w:rsidR="00032A3E">
        <w:t xml:space="preserve">on </w:t>
      </w:r>
      <w:r w:rsidR="00C73EDB">
        <w:t xml:space="preserve">a </w:t>
      </w:r>
      <w:r>
        <w:t>Text Box.</w:t>
      </w:r>
    </w:p>
    <w:p w14:paraId="69DE57E5" w14:textId="0999AB89" w:rsidR="00137EA5" w:rsidRDefault="00137EA5" w:rsidP="00137EA5">
      <w:pPr>
        <w:pStyle w:val="BodyText"/>
      </w:pPr>
      <w:r>
        <w:t>2. Modify Text to user preference</w:t>
      </w:r>
      <w:r w:rsidR="00C73EDB">
        <w:t xml:space="preserve"> in the text editor window that pops up</w:t>
      </w:r>
      <w:r>
        <w:t>.</w:t>
      </w:r>
    </w:p>
    <w:p w14:paraId="675650CD" w14:textId="2BB9CE3A" w:rsidR="00C73EDB" w:rsidRDefault="00C73EDB" w:rsidP="00137EA5">
      <w:pPr>
        <w:pStyle w:val="BodyText"/>
      </w:pPr>
      <w:r>
        <w:t>3. Click ‘</w:t>
      </w:r>
      <w:r w:rsidR="008234CB">
        <w:t>OK</w:t>
      </w:r>
      <w:r>
        <w:t>’</w:t>
      </w:r>
    </w:p>
    <w:p w14:paraId="1ABD42DA" w14:textId="329BFFCB" w:rsidR="00C73EDB" w:rsidRPr="005E173E" w:rsidRDefault="00340D5E" w:rsidP="00C73EDB">
      <w:pPr>
        <w:pStyle w:val="Heading1"/>
        <w:rPr>
          <w:sz w:val="24"/>
          <w:szCs w:val="24"/>
        </w:rPr>
      </w:pPr>
      <w:r>
        <w:rPr>
          <w:sz w:val="24"/>
          <w:szCs w:val="24"/>
        </w:rPr>
        <w:tab/>
      </w:r>
      <w:bookmarkStart w:id="42" w:name="_Toc33380647"/>
      <w:bookmarkStart w:id="43" w:name="_Toc33380910"/>
      <w:r w:rsidR="00592821" w:rsidRPr="005E173E">
        <w:rPr>
          <w:sz w:val="24"/>
          <w:szCs w:val="24"/>
        </w:rPr>
        <w:t xml:space="preserve">User </w:t>
      </w:r>
      <w:r w:rsidR="00592821">
        <w:rPr>
          <w:sz w:val="24"/>
          <w:szCs w:val="24"/>
        </w:rPr>
        <w:t>Case Scenario</w:t>
      </w:r>
      <w:r w:rsidR="00592821" w:rsidRPr="005E173E">
        <w:rPr>
          <w:sz w:val="24"/>
          <w:szCs w:val="24"/>
        </w:rPr>
        <w:t xml:space="preserve">: </w:t>
      </w:r>
      <w:r w:rsidR="00C73EDB" w:rsidRPr="005E173E">
        <w:rPr>
          <w:sz w:val="24"/>
          <w:szCs w:val="24"/>
        </w:rPr>
        <w:t xml:space="preserve">Making the </w:t>
      </w:r>
      <w:r w:rsidR="00C73EDB">
        <w:rPr>
          <w:sz w:val="24"/>
          <w:szCs w:val="24"/>
        </w:rPr>
        <w:t xml:space="preserve">text of a Text Box </w:t>
      </w:r>
      <w:r w:rsidR="00C73EDB" w:rsidRPr="005E173E">
        <w:rPr>
          <w:sz w:val="24"/>
          <w:szCs w:val="24"/>
        </w:rPr>
        <w:t>“</w:t>
      </w:r>
      <w:r w:rsidR="00061FED">
        <w:rPr>
          <w:sz w:val="24"/>
          <w:szCs w:val="24"/>
        </w:rPr>
        <w:t>Hello World</w:t>
      </w:r>
      <w:r w:rsidR="00C73EDB" w:rsidRPr="005E173E">
        <w:rPr>
          <w:sz w:val="24"/>
          <w:szCs w:val="24"/>
        </w:rPr>
        <w:t>”</w:t>
      </w:r>
      <w:bookmarkEnd w:id="42"/>
      <w:bookmarkEnd w:id="43"/>
    </w:p>
    <w:p w14:paraId="2C1970F3" w14:textId="0A7E036E" w:rsidR="00C73EDB" w:rsidRDefault="00340D5E" w:rsidP="00C73EDB">
      <w:pPr>
        <w:pStyle w:val="BodyText"/>
      </w:pPr>
      <w:r>
        <w:tab/>
      </w:r>
      <w:r w:rsidR="00C73EDB">
        <w:t xml:space="preserve">1. Right click </w:t>
      </w:r>
      <w:r w:rsidR="00946B84">
        <w:t>the</w:t>
      </w:r>
      <w:r w:rsidR="00C73EDB">
        <w:t xml:space="preserve"> Text Box with the cursor.</w:t>
      </w:r>
    </w:p>
    <w:p w14:paraId="670EDFF5" w14:textId="5BF647E2" w:rsidR="00C73EDB" w:rsidRDefault="00340D5E" w:rsidP="00C73EDB">
      <w:pPr>
        <w:pStyle w:val="BodyText"/>
      </w:pPr>
      <w:r>
        <w:tab/>
      </w:r>
      <w:r w:rsidR="00C73EDB">
        <w:t>2. Modify Text to “</w:t>
      </w:r>
      <w:r w:rsidR="00365814">
        <w:t>Hello World</w:t>
      </w:r>
      <w:r w:rsidR="00C73EDB">
        <w:t>” in the text editor window that pops up.</w:t>
      </w:r>
    </w:p>
    <w:p w14:paraId="4F6EE55B" w14:textId="27900526" w:rsidR="00002E2C" w:rsidRDefault="00365814" w:rsidP="00C73EDB">
      <w:pPr>
        <w:pStyle w:val="BodyText"/>
      </w:pPr>
      <w:r w:rsidRPr="00365814">
        <w:drawing>
          <wp:inline distT="0" distB="0" distL="0" distR="0" wp14:anchorId="5B223D79" wp14:editId="746A5AE6">
            <wp:extent cx="4883150" cy="3018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551" w14:textId="3AEF22D2" w:rsidR="00002E2C" w:rsidRDefault="00002E2C" w:rsidP="00C73EDB">
      <w:pPr>
        <w:pStyle w:val="BodyText"/>
      </w:pPr>
      <w:r>
        <w:t>Fig: After right-clicking on the text box</w:t>
      </w:r>
    </w:p>
    <w:p w14:paraId="2115A551" w14:textId="2B1CADFE" w:rsidR="009A645C" w:rsidRDefault="00340D5E" w:rsidP="00E35B59">
      <w:pPr>
        <w:pStyle w:val="BodyText"/>
      </w:pPr>
      <w:r>
        <w:tab/>
      </w:r>
    </w:p>
    <w:p w14:paraId="40B2B75C" w14:textId="0BFA6C33" w:rsidR="00C73EDB" w:rsidRDefault="00002E2C" w:rsidP="00E35B59">
      <w:pPr>
        <w:pStyle w:val="BodyText"/>
        <w:ind w:firstLine="720"/>
      </w:pPr>
      <w:r>
        <w:t>3. Click ‘OK</w:t>
      </w:r>
      <w:r w:rsidR="00C73EDB">
        <w:t>’</w:t>
      </w:r>
    </w:p>
    <w:p w14:paraId="74482D93" w14:textId="779374BE" w:rsidR="00832B4C" w:rsidRDefault="00832B4C" w:rsidP="00C73EDB">
      <w:pPr>
        <w:pStyle w:val="BodyText"/>
      </w:pPr>
    </w:p>
    <w:p w14:paraId="3562353A" w14:textId="3F134581" w:rsidR="00832B4C" w:rsidRDefault="00E35B59" w:rsidP="00C73EDB">
      <w:pPr>
        <w:pStyle w:val="BodyText"/>
      </w:pPr>
      <w:r w:rsidRPr="00E35B59">
        <w:lastRenderedPageBreak/>
        <w:drawing>
          <wp:inline distT="0" distB="0" distL="0" distR="0" wp14:anchorId="615E295F" wp14:editId="74661499">
            <wp:extent cx="3606985" cy="3232316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4A8" w14:textId="3A974FBC" w:rsidR="00002E2C" w:rsidRDefault="00002E2C" w:rsidP="00E35B59">
      <w:pPr>
        <w:pStyle w:val="BodyText"/>
      </w:pPr>
      <w:r>
        <w:t xml:space="preserve">Fig: After clicking “OK”, the </w:t>
      </w:r>
      <w:r w:rsidR="00E35B59">
        <w:t xml:space="preserve">text of the </w:t>
      </w:r>
      <w:r>
        <w:t xml:space="preserve">text box </w:t>
      </w:r>
      <w:r w:rsidR="00E35B59">
        <w:t>has changed to ‘Hello World’</w:t>
      </w:r>
    </w:p>
    <w:p w14:paraId="020A8B65" w14:textId="6A6F7AA2" w:rsidR="00002E2C" w:rsidRDefault="00002E2C" w:rsidP="00C73EDB">
      <w:pPr>
        <w:pStyle w:val="BodyText"/>
      </w:pPr>
    </w:p>
    <w:p w14:paraId="51C07F81" w14:textId="0B0741F9" w:rsidR="00002E2C" w:rsidRDefault="00002E2C" w:rsidP="00C73EDB">
      <w:pPr>
        <w:pStyle w:val="BodyText"/>
      </w:pPr>
    </w:p>
    <w:p w14:paraId="52B061C7" w14:textId="4634E586" w:rsidR="009A645C" w:rsidRDefault="009A645C" w:rsidP="00C73EDB">
      <w:pPr>
        <w:pStyle w:val="BodyText"/>
      </w:pPr>
    </w:p>
    <w:p w14:paraId="76561C25" w14:textId="75627A1B" w:rsidR="009A645C" w:rsidRDefault="009A645C" w:rsidP="00C73EDB">
      <w:pPr>
        <w:pStyle w:val="BodyText"/>
      </w:pPr>
    </w:p>
    <w:p w14:paraId="5DF3674D" w14:textId="13448073" w:rsidR="009A645C" w:rsidRDefault="009A645C" w:rsidP="00C73EDB">
      <w:pPr>
        <w:pStyle w:val="BodyText"/>
      </w:pPr>
    </w:p>
    <w:p w14:paraId="460073C0" w14:textId="70041AB3" w:rsidR="009A645C" w:rsidRDefault="009A645C" w:rsidP="00C73EDB">
      <w:pPr>
        <w:pStyle w:val="BodyText"/>
      </w:pPr>
    </w:p>
    <w:p w14:paraId="68814155" w14:textId="262E970B" w:rsidR="009A645C" w:rsidRDefault="009A645C" w:rsidP="00C73EDB">
      <w:pPr>
        <w:pStyle w:val="BodyText"/>
      </w:pPr>
    </w:p>
    <w:p w14:paraId="646557B0" w14:textId="76455CD4" w:rsidR="009A645C" w:rsidRDefault="009A645C" w:rsidP="00C73EDB">
      <w:pPr>
        <w:pStyle w:val="BodyText"/>
      </w:pPr>
    </w:p>
    <w:p w14:paraId="5E071A23" w14:textId="3662F798" w:rsidR="009A645C" w:rsidRDefault="009A645C" w:rsidP="00C73EDB">
      <w:pPr>
        <w:pStyle w:val="BodyText"/>
      </w:pPr>
    </w:p>
    <w:p w14:paraId="0DC15013" w14:textId="77777777" w:rsidR="009A645C" w:rsidRDefault="009A645C" w:rsidP="00C73EDB">
      <w:pPr>
        <w:pStyle w:val="BodyText"/>
      </w:pPr>
    </w:p>
    <w:p w14:paraId="2A9C736B" w14:textId="291AF8BD" w:rsidR="00C73EDB" w:rsidRPr="009A645C" w:rsidRDefault="00C73EDB" w:rsidP="00C73EDB">
      <w:pPr>
        <w:pStyle w:val="Heading1"/>
        <w:rPr>
          <w:sz w:val="40"/>
          <w:szCs w:val="40"/>
        </w:rPr>
      </w:pPr>
      <w:bookmarkStart w:id="44" w:name="_Toc33380911"/>
      <w:r w:rsidRPr="009A645C">
        <w:rPr>
          <w:sz w:val="40"/>
          <w:szCs w:val="40"/>
        </w:rPr>
        <w:lastRenderedPageBreak/>
        <w:t>Dragging a Text Box into a Venn Diagram Section</w:t>
      </w:r>
      <w:bookmarkEnd w:id="44"/>
    </w:p>
    <w:p w14:paraId="4F049B2C" w14:textId="42012DD8" w:rsidR="00C73EDB" w:rsidRDefault="00C73EDB" w:rsidP="00C73EDB">
      <w:pPr>
        <w:pStyle w:val="BodyText"/>
      </w:pPr>
      <w:r>
        <w:t>1. Select a Text Box with the cursor.</w:t>
      </w:r>
    </w:p>
    <w:p w14:paraId="7EC1D5E0" w14:textId="7E550486" w:rsidR="00C73EDB" w:rsidRDefault="00C73EDB" w:rsidP="00C73EDB">
      <w:pPr>
        <w:pStyle w:val="BodyText"/>
      </w:pPr>
      <w:r>
        <w:t>2. Keep selecting the Text Box while dragging</w:t>
      </w:r>
      <w:r w:rsidR="00C23344">
        <w:t xml:space="preserve"> it over to one of the three Venn Diagram Sections.</w:t>
      </w:r>
      <w:r>
        <w:t xml:space="preserve"> </w:t>
      </w:r>
    </w:p>
    <w:p w14:paraId="7786A8F7" w14:textId="6B6568A5" w:rsidR="00C23344" w:rsidRDefault="00C73EDB" w:rsidP="00C73EDB">
      <w:pPr>
        <w:pStyle w:val="BodyText"/>
      </w:pPr>
      <w:r>
        <w:t xml:space="preserve">3. </w:t>
      </w:r>
      <w:r w:rsidR="00C23344">
        <w:t>Drop the Text Box.</w:t>
      </w:r>
    </w:p>
    <w:p w14:paraId="5705071A" w14:textId="0858C39C" w:rsidR="00C23344" w:rsidRPr="005E173E" w:rsidRDefault="00C23344" w:rsidP="00E147C2">
      <w:pPr>
        <w:pStyle w:val="Heading1"/>
        <w:ind w:left="720"/>
        <w:rPr>
          <w:sz w:val="24"/>
          <w:szCs w:val="24"/>
        </w:rPr>
      </w:pPr>
      <w:bookmarkStart w:id="45" w:name="_Toc33380649"/>
      <w:bookmarkStart w:id="46" w:name="_Toc33380912"/>
      <w:r w:rsidRPr="005E173E">
        <w:rPr>
          <w:sz w:val="24"/>
          <w:szCs w:val="24"/>
        </w:rPr>
        <w:t xml:space="preserve">User </w:t>
      </w:r>
      <w:r w:rsidR="00592821"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bookmarkStart w:id="47" w:name="_Hlk33377989"/>
      <w:r>
        <w:rPr>
          <w:sz w:val="24"/>
          <w:szCs w:val="24"/>
        </w:rPr>
        <w:t xml:space="preserve">Dragging a Text Box into the </w:t>
      </w:r>
      <w:r w:rsidR="00E147C2">
        <w:rPr>
          <w:sz w:val="24"/>
          <w:szCs w:val="24"/>
        </w:rPr>
        <w:t>intersection</w:t>
      </w:r>
      <w:r>
        <w:rPr>
          <w:sz w:val="24"/>
          <w:szCs w:val="24"/>
        </w:rPr>
        <w:t xml:space="preserve"> section of the Venn Diagram</w:t>
      </w:r>
      <w:bookmarkEnd w:id="45"/>
      <w:bookmarkEnd w:id="46"/>
      <w:bookmarkEnd w:id="47"/>
    </w:p>
    <w:p w14:paraId="4418CB5F" w14:textId="4A9EDB04" w:rsidR="00C23344" w:rsidRDefault="00340D5E" w:rsidP="00C23344">
      <w:pPr>
        <w:pStyle w:val="BodyText"/>
      </w:pPr>
      <w:r>
        <w:tab/>
      </w:r>
      <w:r w:rsidR="00C23344">
        <w:t>1. Select a Text Box you want to drag over with the cursor.</w:t>
      </w:r>
    </w:p>
    <w:p w14:paraId="063ED548" w14:textId="155319CD" w:rsidR="00C23344" w:rsidRDefault="00340D5E" w:rsidP="00C23344">
      <w:pPr>
        <w:pStyle w:val="BodyText"/>
      </w:pPr>
      <w:r>
        <w:tab/>
      </w:r>
      <w:r w:rsidR="00C23344">
        <w:t xml:space="preserve">2. Keep selecting the Text Box while dragging it over to the middle section, </w:t>
      </w:r>
      <w:r>
        <w:tab/>
      </w:r>
      <w:r w:rsidR="00C23344">
        <w:t xml:space="preserve">located between the two Venn Diagram circles, of the Venn Diagram. </w:t>
      </w:r>
    </w:p>
    <w:p w14:paraId="30118C44" w14:textId="75B5AA80" w:rsidR="00002E2C" w:rsidRDefault="00A00FBA" w:rsidP="00C23344">
      <w:pPr>
        <w:pStyle w:val="BodyText"/>
      </w:pPr>
      <w:r w:rsidRPr="00A00FBA">
        <w:drawing>
          <wp:inline distT="0" distB="0" distL="0" distR="0" wp14:anchorId="555ADFD8" wp14:editId="6A269408">
            <wp:extent cx="4883150" cy="2964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FCB3" w14:textId="1701ED24" w:rsidR="00002E2C" w:rsidRDefault="00002E2C" w:rsidP="00C23344">
      <w:pPr>
        <w:pStyle w:val="BodyText"/>
      </w:pPr>
      <w:r>
        <w:t xml:space="preserve">Fig: </w:t>
      </w:r>
      <w:r w:rsidR="009A645C">
        <w:t>Keep dragging the box to the desired location.</w:t>
      </w:r>
    </w:p>
    <w:p w14:paraId="3FF3464F" w14:textId="23856D2C" w:rsidR="009A645C" w:rsidRDefault="009A645C" w:rsidP="00C23344">
      <w:pPr>
        <w:pStyle w:val="BodyText"/>
      </w:pPr>
    </w:p>
    <w:p w14:paraId="50B9F58B" w14:textId="661DE275" w:rsidR="009A645C" w:rsidRDefault="009A645C" w:rsidP="00C23344">
      <w:pPr>
        <w:pStyle w:val="BodyText"/>
      </w:pPr>
    </w:p>
    <w:p w14:paraId="221C660D" w14:textId="77777777" w:rsidR="00ED4415" w:rsidRDefault="00ED4415" w:rsidP="00C23344">
      <w:pPr>
        <w:pStyle w:val="BodyText"/>
      </w:pPr>
    </w:p>
    <w:p w14:paraId="61C7CD07" w14:textId="3683C762" w:rsidR="00832B4C" w:rsidRDefault="00C23344" w:rsidP="00C23344">
      <w:pPr>
        <w:pStyle w:val="BodyText"/>
      </w:pPr>
      <w:r>
        <w:lastRenderedPageBreak/>
        <w:t>3. Drop the Text Box.</w:t>
      </w:r>
      <w:bookmarkStart w:id="48" w:name="_Toc35154385"/>
      <w:bookmarkStart w:id="49" w:name="_Toc35154908"/>
      <w:bookmarkStart w:id="50" w:name="_Toc36023008"/>
    </w:p>
    <w:p w14:paraId="7AEE4959" w14:textId="27DA655F" w:rsidR="00832B4C" w:rsidRDefault="00C46FFB" w:rsidP="00C23344">
      <w:pPr>
        <w:pStyle w:val="BodyText"/>
      </w:pPr>
      <w:r w:rsidRPr="00C46FFB">
        <w:drawing>
          <wp:inline distT="0" distB="0" distL="0" distR="0" wp14:anchorId="006FB4B3" wp14:editId="0C519683">
            <wp:extent cx="4883150" cy="2588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635A" w14:textId="7884B917" w:rsidR="005D168B" w:rsidRDefault="00002E2C" w:rsidP="005D168B">
      <w:pPr>
        <w:pStyle w:val="BodyText"/>
      </w:pPr>
      <w:r>
        <w:t xml:space="preserve">Fig: </w:t>
      </w:r>
      <w:r w:rsidR="009A645C">
        <w:t>After dragging and dropping text box to desired location</w:t>
      </w:r>
      <w:bookmarkEnd w:id="48"/>
      <w:bookmarkEnd w:id="49"/>
      <w:bookmarkEnd w:id="50"/>
    </w:p>
    <w:p w14:paraId="4E1FF1C6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04983E87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1B3015B5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692E7E6B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29ECB1F4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076A3CDB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3FF6A45B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0FABC550" w14:textId="77777777" w:rsidR="002A7A88" w:rsidRDefault="002A7A88" w:rsidP="002A7A88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</w:p>
    <w:p w14:paraId="28ADBE93" w14:textId="0F817FAF" w:rsidR="00EA3995" w:rsidRDefault="00E82DA7" w:rsidP="00E82DA7">
      <w:pPr>
        <w:pStyle w:val="BodyText"/>
      </w:pPr>
      <w:bookmarkStart w:id="51" w:name="_Hlk33380767"/>
      <w:r>
        <w:rPr>
          <w:rFonts w:ascii="Arial Black" w:hAnsi="Arial Black"/>
          <w:color w:val="808080"/>
          <w:spacing w:val="-25"/>
          <w:kern w:val="28"/>
          <w:sz w:val="40"/>
          <w:szCs w:val="40"/>
        </w:rPr>
        <w:lastRenderedPageBreak/>
        <w:t>Using the ‘</w:t>
      </w:r>
      <w:r w:rsidR="002A7A88" w:rsidRPr="002A7A88">
        <w:rPr>
          <w:rFonts w:ascii="Arial Black" w:hAnsi="Arial Black"/>
          <w:color w:val="808080"/>
          <w:spacing w:val="-25"/>
          <w:kern w:val="28"/>
          <w:sz w:val="40"/>
          <w:szCs w:val="40"/>
        </w:rPr>
        <w:t xml:space="preserve">Add Multiple </w:t>
      </w:r>
      <w:r w:rsidR="002A7A88">
        <w:rPr>
          <w:rFonts w:ascii="Arial Black" w:hAnsi="Arial Black"/>
          <w:color w:val="808080"/>
          <w:spacing w:val="-25"/>
          <w:kern w:val="28"/>
          <w:sz w:val="40"/>
          <w:szCs w:val="40"/>
        </w:rPr>
        <w:t>N</w:t>
      </w:r>
      <w:r w:rsidR="002A7A88" w:rsidRPr="002A7A88">
        <w:rPr>
          <w:rFonts w:ascii="Arial Black" w:hAnsi="Arial Black"/>
          <w:color w:val="808080"/>
          <w:spacing w:val="-25"/>
          <w:kern w:val="28"/>
          <w:sz w:val="40"/>
          <w:szCs w:val="40"/>
        </w:rPr>
        <w:t>ew Text Boxes</w:t>
      </w:r>
      <w:r>
        <w:rPr>
          <w:rFonts w:ascii="Arial Black" w:hAnsi="Arial Black"/>
          <w:color w:val="808080"/>
          <w:spacing w:val="-25"/>
          <w:kern w:val="28"/>
          <w:sz w:val="40"/>
          <w:szCs w:val="40"/>
        </w:rPr>
        <w:t>’ Button</w:t>
      </w:r>
    </w:p>
    <w:bookmarkEnd w:id="51"/>
    <w:p w14:paraId="2C74E78B" w14:textId="2674AA08" w:rsidR="00EA3995" w:rsidRDefault="00EA3995" w:rsidP="00EA3995">
      <w:pPr>
        <w:pStyle w:val="BodyText"/>
      </w:pPr>
      <w:r>
        <w:t xml:space="preserve">1. </w:t>
      </w:r>
      <w:r w:rsidR="009F0193">
        <w:t>Click</w:t>
      </w:r>
      <w:r>
        <w:t xml:space="preserve"> the 'Add </w:t>
      </w:r>
      <w:r w:rsidR="009F0193">
        <w:t xml:space="preserve">Multiple New </w:t>
      </w:r>
      <w:r>
        <w:t>Text Box</w:t>
      </w:r>
      <w:r w:rsidR="009F0193">
        <w:t>es</w:t>
      </w:r>
      <w:r>
        <w:t>' button located at the top left of the window.</w:t>
      </w:r>
    </w:p>
    <w:p w14:paraId="1BE386AE" w14:textId="77777777" w:rsidR="00EA3995" w:rsidRDefault="00EA3995" w:rsidP="00EA3995">
      <w:pPr>
        <w:pStyle w:val="BodyText"/>
      </w:pPr>
      <w:r w:rsidRPr="000577DF">
        <w:drawing>
          <wp:inline distT="0" distB="0" distL="0" distR="0" wp14:anchorId="661267CB" wp14:editId="6B24B408">
            <wp:extent cx="3860998" cy="254013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C6C9" w14:textId="77777777" w:rsidR="002A7A88" w:rsidRDefault="002A7A88" w:rsidP="00EA3995">
      <w:pPr>
        <w:pStyle w:val="BodyText"/>
      </w:pPr>
    </w:p>
    <w:p w14:paraId="02B28A1F" w14:textId="0968C93A" w:rsidR="00EA3995" w:rsidRDefault="00EA3995" w:rsidP="00EA3995">
      <w:pPr>
        <w:pStyle w:val="BodyText"/>
      </w:pPr>
      <w:r>
        <w:t xml:space="preserve">2. </w:t>
      </w:r>
      <w:r w:rsidR="002A7A88">
        <w:t xml:space="preserve">A new window opens </w:t>
      </w:r>
    </w:p>
    <w:p w14:paraId="166970A0" w14:textId="5D63E54F" w:rsidR="00EA3995" w:rsidRDefault="002A7A88" w:rsidP="00EA3995">
      <w:pPr>
        <w:pStyle w:val="BodyText"/>
      </w:pPr>
      <w:r w:rsidRPr="002A7A88">
        <w:drawing>
          <wp:inline distT="0" distB="0" distL="0" distR="0" wp14:anchorId="5C6101D5" wp14:editId="15358E67">
            <wp:extent cx="4883150" cy="25063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86D9" w14:textId="760C2494" w:rsidR="00563C9F" w:rsidRDefault="00563C9F" w:rsidP="005D168B">
      <w:pPr>
        <w:pStyle w:val="BodyText"/>
      </w:pPr>
    </w:p>
    <w:p w14:paraId="4AE430F5" w14:textId="2F371620" w:rsidR="00E82DA7" w:rsidRDefault="00E82DA7" w:rsidP="005D168B">
      <w:pPr>
        <w:pStyle w:val="BodyText"/>
      </w:pPr>
    </w:p>
    <w:p w14:paraId="32E9276B" w14:textId="6A96D496" w:rsidR="00E82DA7" w:rsidRDefault="00E82DA7" w:rsidP="00E82DA7">
      <w:pPr>
        <w:pStyle w:val="Heading1"/>
      </w:pPr>
      <w:bookmarkStart w:id="52" w:name="_Toc33380913"/>
      <w:r>
        <w:lastRenderedPageBreak/>
        <w:t>Adding</w:t>
      </w:r>
      <w:r>
        <w:t xml:space="preserve"> text </w:t>
      </w:r>
      <w:r>
        <w:t>into the list</w:t>
      </w:r>
      <w:bookmarkEnd w:id="52"/>
    </w:p>
    <w:p w14:paraId="61CCA35C" w14:textId="13E485B9" w:rsidR="00A93EEE" w:rsidRDefault="00E82DA7" w:rsidP="006D13E7">
      <w:pPr>
        <w:pStyle w:val="BodyText"/>
        <w:numPr>
          <w:ilvl w:val="0"/>
          <w:numId w:val="8"/>
        </w:numPr>
      </w:pPr>
      <w:r>
        <w:t xml:space="preserve">Click the </w:t>
      </w:r>
      <w:r w:rsidRPr="00E82DA7">
        <w:t>'Add One Text to List'</w:t>
      </w:r>
      <w:r>
        <w:t xml:space="preserve"> button</w:t>
      </w:r>
    </w:p>
    <w:p w14:paraId="5F8015F0" w14:textId="6028629E" w:rsidR="0066171E" w:rsidRDefault="003B3D4F" w:rsidP="006D13E7">
      <w:pPr>
        <w:pStyle w:val="BodyText"/>
        <w:numPr>
          <w:ilvl w:val="0"/>
          <w:numId w:val="8"/>
        </w:numPr>
      </w:pPr>
      <w:r>
        <w:t>Clicking the button multiple times will add multiple texts to the list</w:t>
      </w:r>
    </w:p>
    <w:p w14:paraId="085C3206" w14:textId="53F7D5DD" w:rsidR="005961E2" w:rsidRDefault="005961E2" w:rsidP="005961E2">
      <w:pPr>
        <w:pStyle w:val="BodyText"/>
      </w:pPr>
    </w:p>
    <w:p w14:paraId="625BB892" w14:textId="18520CE5" w:rsidR="005961E2" w:rsidRPr="005E173E" w:rsidRDefault="005961E2" w:rsidP="005961E2">
      <w:pPr>
        <w:pStyle w:val="Heading1"/>
        <w:ind w:left="720"/>
        <w:rPr>
          <w:sz w:val="24"/>
          <w:szCs w:val="24"/>
        </w:rPr>
      </w:pPr>
      <w:bookmarkStart w:id="53" w:name="_Toc33380651"/>
      <w:bookmarkStart w:id="54" w:name="_Toc33380914"/>
      <w:r w:rsidRPr="005E173E">
        <w:rPr>
          <w:sz w:val="24"/>
          <w:szCs w:val="24"/>
        </w:rPr>
        <w:t xml:space="preserve">User </w:t>
      </w:r>
      <w:r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r>
        <w:rPr>
          <w:sz w:val="24"/>
          <w:szCs w:val="24"/>
        </w:rPr>
        <w:t>Adding 4 text boxes into the list</w:t>
      </w:r>
      <w:bookmarkEnd w:id="53"/>
      <w:bookmarkEnd w:id="54"/>
    </w:p>
    <w:p w14:paraId="62DAC613" w14:textId="07F52958" w:rsidR="0075063C" w:rsidRDefault="005961E2" w:rsidP="006D13E7">
      <w:pPr>
        <w:pStyle w:val="BodyText"/>
        <w:numPr>
          <w:ilvl w:val="0"/>
          <w:numId w:val="9"/>
        </w:numPr>
      </w:pPr>
      <w:r>
        <w:t xml:space="preserve"> Click the </w:t>
      </w:r>
      <w:r w:rsidRPr="00E82DA7">
        <w:t>'Add One Text to List'</w:t>
      </w:r>
      <w:r>
        <w:t xml:space="preserve"> button</w:t>
      </w:r>
    </w:p>
    <w:p w14:paraId="61763B96" w14:textId="77777777" w:rsidR="002459CE" w:rsidRDefault="002459CE" w:rsidP="002459CE">
      <w:pPr>
        <w:pStyle w:val="BodyText"/>
      </w:pPr>
      <w:r w:rsidRPr="00E82DA7">
        <w:drawing>
          <wp:inline distT="0" distB="0" distL="0" distR="0" wp14:anchorId="0D0C0B84" wp14:editId="55807415">
            <wp:extent cx="3854450" cy="543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9" cy="54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F345" w14:textId="15D65659" w:rsidR="002459CE" w:rsidRDefault="002459CE" w:rsidP="00817341">
      <w:pPr>
        <w:pStyle w:val="BodyText"/>
      </w:pPr>
      <w:r>
        <w:t xml:space="preserve">Fig: After clicking the </w:t>
      </w:r>
      <w:r w:rsidRPr="00E82DA7">
        <w:t>'Add One Text to List</w:t>
      </w:r>
    </w:p>
    <w:p w14:paraId="65D45646" w14:textId="0B5210B8" w:rsidR="005961E2" w:rsidRDefault="005961E2" w:rsidP="006D13E7">
      <w:pPr>
        <w:pStyle w:val="BodyText"/>
        <w:numPr>
          <w:ilvl w:val="0"/>
          <w:numId w:val="9"/>
        </w:numPr>
      </w:pPr>
      <w:r>
        <w:lastRenderedPageBreak/>
        <w:t xml:space="preserve">Click the button </w:t>
      </w:r>
      <w:r w:rsidR="00817341">
        <w:t>3 more</w:t>
      </w:r>
      <w:r>
        <w:t xml:space="preserve"> times </w:t>
      </w:r>
    </w:p>
    <w:p w14:paraId="6F588B69" w14:textId="1ED37AEE" w:rsidR="00E82DA7" w:rsidRDefault="00E82DA7" w:rsidP="005D168B">
      <w:pPr>
        <w:pStyle w:val="BodyText"/>
      </w:pPr>
    </w:p>
    <w:p w14:paraId="0725BF69" w14:textId="0505627B" w:rsidR="003B3D4F" w:rsidRDefault="003B3D4F" w:rsidP="003B3D4F">
      <w:pPr>
        <w:pStyle w:val="BodyText"/>
      </w:pPr>
      <w:r w:rsidRPr="003B3D4F">
        <w:drawing>
          <wp:inline distT="0" distB="0" distL="0" distR="0" wp14:anchorId="3A9FCAFF" wp14:editId="1F3B68F6">
            <wp:extent cx="3651438" cy="568989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E042" w14:textId="58F75CC2" w:rsidR="003B3D4F" w:rsidRDefault="003B3D4F" w:rsidP="003B3D4F">
      <w:pPr>
        <w:pStyle w:val="BodyText"/>
        <w:ind w:left="720" w:hanging="720"/>
      </w:pPr>
      <w:r>
        <w:t xml:space="preserve">Fig: After clicking the </w:t>
      </w:r>
      <w:r w:rsidRPr="00E82DA7">
        <w:t>'Add One Text to List'</w:t>
      </w:r>
      <w:r>
        <w:t xml:space="preserve"> 3 more times</w:t>
      </w:r>
    </w:p>
    <w:p w14:paraId="24AE564B" w14:textId="4F315097" w:rsidR="00A8396D" w:rsidRDefault="00A8396D" w:rsidP="003B3D4F">
      <w:pPr>
        <w:pStyle w:val="BodyText"/>
        <w:ind w:left="720" w:hanging="720"/>
      </w:pPr>
    </w:p>
    <w:p w14:paraId="31ED866D" w14:textId="77777777" w:rsidR="00A8396D" w:rsidRDefault="00A8396D" w:rsidP="003B3D4F">
      <w:pPr>
        <w:pStyle w:val="BodyText"/>
        <w:ind w:left="720" w:hanging="720"/>
      </w:pPr>
    </w:p>
    <w:p w14:paraId="2B1E0DA4" w14:textId="49D32FBA" w:rsidR="003B3D4F" w:rsidRDefault="003B3D4F" w:rsidP="003B3D4F">
      <w:pPr>
        <w:pStyle w:val="Heading1"/>
      </w:pPr>
      <w:bookmarkStart w:id="55" w:name="_Toc33380915"/>
      <w:r>
        <w:lastRenderedPageBreak/>
        <w:t>Editing</w:t>
      </w:r>
      <w:r>
        <w:t xml:space="preserve"> text </w:t>
      </w:r>
      <w:r>
        <w:t>in</w:t>
      </w:r>
      <w:r>
        <w:t xml:space="preserve"> the list</w:t>
      </w:r>
      <w:bookmarkEnd w:id="55"/>
    </w:p>
    <w:p w14:paraId="321FC06C" w14:textId="6A488208" w:rsidR="003B3D4F" w:rsidRDefault="002F7785" w:rsidP="006D13E7">
      <w:pPr>
        <w:pStyle w:val="BodyText"/>
        <w:numPr>
          <w:ilvl w:val="0"/>
          <w:numId w:val="7"/>
        </w:numPr>
      </w:pPr>
      <w:r>
        <w:t>D</w:t>
      </w:r>
      <w:r w:rsidR="00260AD3">
        <w:t>ouble click the desired text</w:t>
      </w:r>
      <w:r w:rsidR="00CF78E6">
        <w:t>.</w:t>
      </w:r>
    </w:p>
    <w:p w14:paraId="4E666C59" w14:textId="7AB16982" w:rsidR="00260AD3" w:rsidRDefault="002F7785" w:rsidP="006D13E7">
      <w:pPr>
        <w:pStyle w:val="BodyText"/>
        <w:numPr>
          <w:ilvl w:val="0"/>
          <w:numId w:val="7"/>
        </w:numPr>
      </w:pPr>
      <w:r>
        <w:t>P</w:t>
      </w:r>
      <w:r w:rsidR="00260AD3">
        <w:t xml:space="preserve">ress </w:t>
      </w:r>
      <w:r w:rsidR="0094132E">
        <w:t>E</w:t>
      </w:r>
      <w:r w:rsidR="00260AD3">
        <w:t>nter</w:t>
      </w:r>
      <w:r w:rsidR="00CF78E6">
        <w:t>.</w:t>
      </w:r>
    </w:p>
    <w:p w14:paraId="3A4A8094" w14:textId="00270B38" w:rsidR="00A93EEE" w:rsidRPr="005E173E" w:rsidRDefault="00A93EEE" w:rsidP="00A93EEE">
      <w:pPr>
        <w:pStyle w:val="Heading1"/>
        <w:ind w:left="720"/>
        <w:rPr>
          <w:sz w:val="24"/>
          <w:szCs w:val="24"/>
        </w:rPr>
      </w:pPr>
      <w:bookmarkStart w:id="56" w:name="_Toc33380653"/>
      <w:bookmarkStart w:id="57" w:name="_Toc33380916"/>
      <w:r w:rsidRPr="005E173E">
        <w:rPr>
          <w:sz w:val="24"/>
          <w:szCs w:val="24"/>
        </w:rPr>
        <w:t xml:space="preserve">User </w:t>
      </w:r>
      <w:r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r w:rsidR="00EB03CD">
        <w:rPr>
          <w:sz w:val="24"/>
          <w:szCs w:val="24"/>
        </w:rPr>
        <w:t>Changing the text of the first text to ‘First’</w:t>
      </w:r>
      <w:bookmarkEnd w:id="56"/>
      <w:bookmarkEnd w:id="57"/>
    </w:p>
    <w:p w14:paraId="340B8DC5" w14:textId="74E60309" w:rsidR="00A93EEE" w:rsidRDefault="0094132E" w:rsidP="006D13E7">
      <w:pPr>
        <w:pStyle w:val="BodyText"/>
        <w:numPr>
          <w:ilvl w:val="0"/>
          <w:numId w:val="10"/>
        </w:numPr>
      </w:pPr>
      <w:r w:rsidRPr="0094132E">
        <w:t>Double click the desired text</w:t>
      </w:r>
      <w:r w:rsidR="00A93EEE">
        <w:t>.</w:t>
      </w:r>
      <w:r>
        <w:t xml:space="preserve"> </w:t>
      </w:r>
    </w:p>
    <w:p w14:paraId="370F6A1B" w14:textId="27033E0F" w:rsidR="00EB03CD" w:rsidRDefault="00EB03CD" w:rsidP="00EB03CD">
      <w:pPr>
        <w:pStyle w:val="BodyText"/>
      </w:pPr>
      <w:r w:rsidRPr="00EB03CD">
        <w:drawing>
          <wp:inline distT="0" distB="0" distL="0" distR="0" wp14:anchorId="42707F98" wp14:editId="70DBC242">
            <wp:extent cx="3416476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02C5" w14:textId="428A8341" w:rsidR="00EB03CD" w:rsidRDefault="00EB03CD" w:rsidP="00EB03CD">
      <w:pPr>
        <w:pStyle w:val="BodyText"/>
        <w:ind w:left="720" w:hanging="720"/>
      </w:pPr>
      <w:r>
        <w:t xml:space="preserve">Fig: After </w:t>
      </w:r>
      <w:r w:rsidR="00684D4B">
        <w:t xml:space="preserve">double </w:t>
      </w:r>
      <w:r>
        <w:t xml:space="preserve">clicking the </w:t>
      </w:r>
      <w:r w:rsidR="00684D4B">
        <w:t>first text field</w:t>
      </w:r>
    </w:p>
    <w:p w14:paraId="7D76322B" w14:textId="6431B4FA" w:rsidR="00260AD3" w:rsidRDefault="00EB03CD" w:rsidP="006D13E7">
      <w:pPr>
        <w:pStyle w:val="BodyText"/>
        <w:numPr>
          <w:ilvl w:val="0"/>
          <w:numId w:val="10"/>
        </w:numPr>
      </w:pPr>
      <w:r>
        <w:t xml:space="preserve"> </w:t>
      </w:r>
      <w:r w:rsidR="005743E7">
        <w:t>Type ‘First’ and press Enter</w:t>
      </w:r>
    </w:p>
    <w:p w14:paraId="61F8BAE0" w14:textId="6FD280FF" w:rsidR="005743E7" w:rsidRDefault="00684D4B" w:rsidP="005743E7">
      <w:pPr>
        <w:pStyle w:val="BodyText"/>
      </w:pPr>
      <w:r w:rsidRPr="00684D4B">
        <w:drawing>
          <wp:inline distT="0" distB="0" distL="0" distR="0" wp14:anchorId="1433FC0A" wp14:editId="7F761362">
            <wp:extent cx="3962604" cy="20765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AC82" w14:textId="2D5F4007" w:rsidR="00684D4B" w:rsidRDefault="00684D4B" w:rsidP="00684D4B">
      <w:pPr>
        <w:pStyle w:val="BodyText"/>
        <w:ind w:left="720" w:hanging="720"/>
      </w:pPr>
      <w:r>
        <w:t xml:space="preserve">Fig: After </w:t>
      </w:r>
      <w:r w:rsidR="007C098E">
        <w:t>Tying and Entering</w:t>
      </w:r>
      <w:r>
        <w:t xml:space="preserve"> ‘First’</w:t>
      </w:r>
    </w:p>
    <w:p w14:paraId="2F34EF93" w14:textId="3DEFE11C" w:rsidR="007C098E" w:rsidRDefault="007C098E" w:rsidP="007C098E">
      <w:pPr>
        <w:pStyle w:val="Heading1"/>
      </w:pPr>
      <w:bookmarkStart w:id="58" w:name="_Toc33380917"/>
      <w:r>
        <w:lastRenderedPageBreak/>
        <w:t>Deleting</w:t>
      </w:r>
      <w:r>
        <w:t xml:space="preserve"> text in the list</w:t>
      </w:r>
      <w:bookmarkEnd w:id="58"/>
    </w:p>
    <w:p w14:paraId="79ABB423" w14:textId="1671C021" w:rsidR="00684D4B" w:rsidRDefault="007C098E" w:rsidP="006D13E7">
      <w:pPr>
        <w:pStyle w:val="BodyText"/>
        <w:numPr>
          <w:ilvl w:val="0"/>
          <w:numId w:val="11"/>
        </w:numPr>
      </w:pPr>
      <w:r>
        <w:t>Select</w:t>
      </w:r>
      <w:r>
        <w:t xml:space="preserve"> the </w:t>
      </w:r>
      <w:r>
        <w:t>un</w:t>
      </w:r>
      <w:r>
        <w:t>desired text.</w:t>
      </w:r>
      <w:r w:rsidRPr="005D168B">
        <w:t xml:space="preserve"> </w:t>
      </w:r>
    </w:p>
    <w:p w14:paraId="659ED83D" w14:textId="0E15204B" w:rsidR="00DC2840" w:rsidRDefault="00DC2840" w:rsidP="006D13E7">
      <w:pPr>
        <w:pStyle w:val="BodyText"/>
        <w:numPr>
          <w:ilvl w:val="0"/>
          <w:numId w:val="11"/>
        </w:numPr>
      </w:pPr>
      <w:r>
        <w:t>Click ‘</w:t>
      </w:r>
      <w:r w:rsidRPr="00DC2840">
        <w:t>Delete Selected Text from List</w:t>
      </w:r>
      <w:r>
        <w:t>’.</w:t>
      </w:r>
    </w:p>
    <w:p w14:paraId="0785BCD3" w14:textId="1D7BBC5B" w:rsidR="00407959" w:rsidRPr="005E173E" w:rsidRDefault="00407959" w:rsidP="00407959">
      <w:pPr>
        <w:pStyle w:val="Heading1"/>
        <w:ind w:left="720"/>
        <w:rPr>
          <w:sz w:val="24"/>
          <w:szCs w:val="24"/>
        </w:rPr>
      </w:pPr>
      <w:bookmarkStart w:id="59" w:name="_Toc33380655"/>
      <w:bookmarkStart w:id="60" w:name="_Toc33380918"/>
      <w:r w:rsidRPr="005E173E">
        <w:rPr>
          <w:sz w:val="24"/>
          <w:szCs w:val="24"/>
        </w:rPr>
        <w:t xml:space="preserve">User </w:t>
      </w:r>
      <w:r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r>
        <w:rPr>
          <w:sz w:val="24"/>
          <w:szCs w:val="24"/>
        </w:rPr>
        <w:t>Deleting</w:t>
      </w:r>
      <w:r>
        <w:rPr>
          <w:sz w:val="24"/>
          <w:szCs w:val="24"/>
        </w:rPr>
        <w:t xml:space="preserve"> the </w:t>
      </w:r>
      <w:r w:rsidR="003F1158">
        <w:rPr>
          <w:sz w:val="24"/>
          <w:szCs w:val="24"/>
        </w:rPr>
        <w:t>last text in the list</w:t>
      </w:r>
      <w:bookmarkEnd w:id="59"/>
      <w:bookmarkEnd w:id="60"/>
    </w:p>
    <w:p w14:paraId="30A98EC5" w14:textId="5804993C" w:rsidR="00407959" w:rsidRDefault="003F1158" w:rsidP="006D13E7">
      <w:pPr>
        <w:pStyle w:val="BodyText"/>
        <w:numPr>
          <w:ilvl w:val="0"/>
          <w:numId w:val="12"/>
        </w:numPr>
      </w:pPr>
      <w:r>
        <w:t>Select the last text in the list</w:t>
      </w:r>
    </w:p>
    <w:p w14:paraId="73D6E42B" w14:textId="749089D5" w:rsidR="00407959" w:rsidRDefault="003F1158" w:rsidP="00407959">
      <w:pPr>
        <w:pStyle w:val="BodyText"/>
      </w:pPr>
      <w:r w:rsidRPr="003F1158">
        <w:drawing>
          <wp:inline distT="0" distB="0" distL="0" distR="0" wp14:anchorId="6804A7F6" wp14:editId="15AC84AD">
            <wp:extent cx="3181514" cy="25020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633" w14:textId="59E7BB5E" w:rsidR="00407959" w:rsidRDefault="00407959" w:rsidP="00407959">
      <w:pPr>
        <w:pStyle w:val="BodyText"/>
        <w:ind w:left="720" w:hanging="720"/>
      </w:pPr>
      <w:r>
        <w:t xml:space="preserve">Fig: After </w:t>
      </w:r>
      <w:r w:rsidR="003F1158">
        <w:t>clicking on the last text in the list</w:t>
      </w:r>
    </w:p>
    <w:p w14:paraId="3C2CCC9E" w14:textId="77777777" w:rsidR="003F1158" w:rsidRDefault="003F1158" w:rsidP="006D13E7">
      <w:pPr>
        <w:pStyle w:val="BodyText"/>
        <w:numPr>
          <w:ilvl w:val="0"/>
          <w:numId w:val="12"/>
        </w:numPr>
      </w:pPr>
      <w:r>
        <w:t>Click ‘</w:t>
      </w:r>
      <w:r w:rsidRPr="00DC2840">
        <w:t>Delete Selected Text from List</w:t>
      </w:r>
      <w:r>
        <w:t>’.</w:t>
      </w:r>
    </w:p>
    <w:p w14:paraId="3576C421" w14:textId="083EADDE" w:rsidR="003F1158" w:rsidRDefault="003F1158" w:rsidP="003F1158">
      <w:pPr>
        <w:pStyle w:val="BodyText"/>
      </w:pPr>
      <w:r w:rsidRPr="003F1158">
        <w:lastRenderedPageBreak/>
        <w:drawing>
          <wp:inline distT="0" distB="0" distL="0" distR="0" wp14:anchorId="67A0D505" wp14:editId="20190393">
            <wp:extent cx="2965602" cy="5169166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A902" w14:textId="1CA12E85" w:rsidR="003F1158" w:rsidRDefault="003F1158" w:rsidP="003F1158">
      <w:pPr>
        <w:pStyle w:val="BodyText"/>
        <w:ind w:left="720" w:hanging="720"/>
      </w:pPr>
      <w:r>
        <w:t>Fig: After clicking on ‘</w:t>
      </w:r>
      <w:r w:rsidRPr="00DC2840">
        <w:t>Delete Selected Text from List</w:t>
      </w:r>
      <w:r>
        <w:t>’</w:t>
      </w:r>
      <w:r>
        <w:t xml:space="preserve"> button</w:t>
      </w:r>
    </w:p>
    <w:p w14:paraId="73395FAB" w14:textId="0028D959" w:rsidR="00FB3128" w:rsidRDefault="00FB3128" w:rsidP="00FB3128">
      <w:pPr>
        <w:pStyle w:val="Heading1"/>
      </w:pPr>
      <w:bookmarkStart w:id="61" w:name="_Hlk33376090"/>
      <w:bookmarkStart w:id="62" w:name="_Toc33380919"/>
      <w:r>
        <w:t>Converting</w:t>
      </w:r>
      <w:r>
        <w:t xml:space="preserve"> text in the list</w:t>
      </w:r>
      <w:r>
        <w:t xml:space="preserve"> to text boxes in the Venn Diagram</w:t>
      </w:r>
      <w:bookmarkEnd w:id="62"/>
    </w:p>
    <w:bookmarkEnd w:id="61"/>
    <w:p w14:paraId="6899F2B0" w14:textId="635FFD58" w:rsidR="00FB3128" w:rsidRDefault="00FB3128" w:rsidP="006D13E7">
      <w:pPr>
        <w:pStyle w:val="BodyText"/>
        <w:numPr>
          <w:ilvl w:val="0"/>
          <w:numId w:val="13"/>
        </w:numPr>
      </w:pPr>
      <w:r>
        <w:t xml:space="preserve">Click </w:t>
      </w:r>
      <w:r w:rsidR="003065D8">
        <w:t>on the ‘</w:t>
      </w:r>
      <w:r w:rsidR="003065D8" w:rsidRPr="003065D8">
        <w:t xml:space="preserve">Convert All Texts in List </w:t>
      </w:r>
      <w:r w:rsidR="002C0056" w:rsidRPr="003065D8">
        <w:t>into</w:t>
      </w:r>
      <w:r w:rsidR="003065D8" w:rsidRPr="003065D8">
        <w:t xml:space="preserve"> Text Boxes</w:t>
      </w:r>
      <w:r w:rsidR="003065D8">
        <w:t>’ button</w:t>
      </w:r>
      <w:r>
        <w:t>.</w:t>
      </w:r>
    </w:p>
    <w:p w14:paraId="75004ABC" w14:textId="2123BF8B" w:rsidR="00FB3128" w:rsidRPr="005E173E" w:rsidRDefault="00FB3128" w:rsidP="00FB3128">
      <w:pPr>
        <w:pStyle w:val="Heading1"/>
        <w:ind w:left="720"/>
        <w:rPr>
          <w:sz w:val="24"/>
          <w:szCs w:val="24"/>
        </w:rPr>
      </w:pPr>
      <w:bookmarkStart w:id="63" w:name="_Toc33380657"/>
      <w:bookmarkStart w:id="64" w:name="_Toc33380920"/>
      <w:r w:rsidRPr="005E173E">
        <w:rPr>
          <w:sz w:val="24"/>
          <w:szCs w:val="24"/>
        </w:rPr>
        <w:t xml:space="preserve">User </w:t>
      </w:r>
      <w:r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r w:rsidR="00FB3C10" w:rsidRPr="00FB3C10">
        <w:rPr>
          <w:sz w:val="24"/>
          <w:szCs w:val="24"/>
        </w:rPr>
        <w:t>Converting text in the list to text boxes in the Venn Diagram</w:t>
      </w:r>
      <w:bookmarkEnd w:id="63"/>
      <w:bookmarkEnd w:id="64"/>
      <w:r w:rsidR="007157F7">
        <w:rPr>
          <w:sz w:val="24"/>
          <w:szCs w:val="24"/>
        </w:rPr>
        <w:t xml:space="preserve"> </w:t>
      </w:r>
    </w:p>
    <w:p w14:paraId="78EF976D" w14:textId="52EF630C" w:rsidR="002C0056" w:rsidRDefault="002C0056" w:rsidP="006D13E7">
      <w:pPr>
        <w:pStyle w:val="BodyText"/>
        <w:numPr>
          <w:ilvl w:val="0"/>
          <w:numId w:val="14"/>
        </w:numPr>
      </w:pPr>
      <w:r>
        <w:t>Click on the ‘</w:t>
      </w:r>
      <w:r w:rsidRPr="003065D8">
        <w:t>Convert All Texts in List into Text Boxes</w:t>
      </w:r>
      <w:r>
        <w:t>’ button.</w:t>
      </w:r>
    </w:p>
    <w:p w14:paraId="60DAA66A" w14:textId="09384CC2" w:rsidR="00FB3128" w:rsidRDefault="002C0056" w:rsidP="00FB3128">
      <w:pPr>
        <w:pStyle w:val="BodyText"/>
      </w:pPr>
      <w:r w:rsidRPr="002C0056">
        <w:lastRenderedPageBreak/>
        <w:drawing>
          <wp:inline distT="0" distB="0" distL="0" distR="0" wp14:anchorId="4FE56C5E" wp14:editId="2F7B2D56">
            <wp:extent cx="3035456" cy="5232669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2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0FAB" w14:textId="45E2A4A7" w:rsidR="00FB3128" w:rsidRDefault="00FB3128" w:rsidP="00FB3128">
      <w:pPr>
        <w:pStyle w:val="BodyText"/>
        <w:ind w:left="720" w:hanging="720"/>
      </w:pPr>
      <w:r>
        <w:t xml:space="preserve">Fig: </w:t>
      </w:r>
      <w:r w:rsidR="002C0056">
        <w:t>Before</w:t>
      </w:r>
      <w:r>
        <w:t xml:space="preserve"> </w:t>
      </w:r>
      <w:r w:rsidR="002C0056">
        <w:t>c</w:t>
      </w:r>
      <w:r w:rsidR="002C0056" w:rsidRPr="002C0056">
        <w:t>lick</w:t>
      </w:r>
      <w:r w:rsidR="002C0056">
        <w:t>ing</w:t>
      </w:r>
      <w:r w:rsidR="002C0056" w:rsidRPr="002C0056">
        <w:t xml:space="preserve"> on the ‘Convert All Texts in List into Text Boxes’ button</w:t>
      </w:r>
    </w:p>
    <w:p w14:paraId="5B848F99" w14:textId="150ED7D2" w:rsidR="00407959" w:rsidRDefault="006E24AE" w:rsidP="003F1158">
      <w:pPr>
        <w:pStyle w:val="BodyText"/>
      </w:pPr>
      <w:r w:rsidRPr="006E24AE">
        <w:lastRenderedPageBreak/>
        <w:drawing>
          <wp:inline distT="0" distB="0" distL="0" distR="0" wp14:anchorId="69CA0445" wp14:editId="0612B219">
            <wp:extent cx="3664138" cy="406420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FF51" w14:textId="212CA5E8" w:rsidR="006E24AE" w:rsidRDefault="006E24AE" w:rsidP="006E24AE">
      <w:pPr>
        <w:pStyle w:val="BodyText"/>
        <w:ind w:left="720" w:hanging="720"/>
      </w:pPr>
      <w:r>
        <w:t xml:space="preserve">Fig: </w:t>
      </w:r>
      <w:r>
        <w:t>After</w:t>
      </w:r>
      <w:r>
        <w:t xml:space="preserve"> c</w:t>
      </w:r>
      <w:r w:rsidRPr="002C0056">
        <w:t>lick</w:t>
      </w:r>
      <w:r>
        <w:t>ing</w:t>
      </w:r>
      <w:r w:rsidRPr="002C0056">
        <w:t xml:space="preserve"> on the ‘Convert All Texts in List into Text Boxes’ button</w:t>
      </w:r>
    </w:p>
    <w:p w14:paraId="757A590B" w14:textId="11645521" w:rsidR="006E24AE" w:rsidRDefault="006E24AE" w:rsidP="003F1158">
      <w:pPr>
        <w:pStyle w:val="BodyText"/>
      </w:pPr>
    </w:p>
    <w:p w14:paraId="51228C28" w14:textId="3567CB13" w:rsidR="003A1B1D" w:rsidRDefault="003A1B1D" w:rsidP="003F1158">
      <w:pPr>
        <w:pStyle w:val="BodyText"/>
      </w:pPr>
    </w:p>
    <w:p w14:paraId="69E66AFF" w14:textId="47A3A356" w:rsidR="003A1B1D" w:rsidRDefault="003A1B1D" w:rsidP="003F1158">
      <w:pPr>
        <w:pStyle w:val="BodyText"/>
      </w:pPr>
    </w:p>
    <w:p w14:paraId="6BBDE6E4" w14:textId="6F4FB20F" w:rsidR="003A1B1D" w:rsidRDefault="003A1B1D" w:rsidP="003F1158">
      <w:pPr>
        <w:pStyle w:val="BodyText"/>
      </w:pPr>
    </w:p>
    <w:p w14:paraId="5F6EE5C1" w14:textId="3C710424" w:rsidR="003A1B1D" w:rsidRDefault="003A1B1D" w:rsidP="003F1158">
      <w:pPr>
        <w:pStyle w:val="BodyText"/>
      </w:pPr>
    </w:p>
    <w:p w14:paraId="56B8A98D" w14:textId="054D6336" w:rsidR="003A1B1D" w:rsidRDefault="003A1B1D" w:rsidP="003F1158">
      <w:pPr>
        <w:pStyle w:val="BodyText"/>
      </w:pPr>
    </w:p>
    <w:p w14:paraId="04E3D20E" w14:textId="32FE28D8" w:rsidR="003A1B1D" w:rsidRDefault="003A1B1D" w:rsidP="003F1158">
      <w:pPr>
        <w:pStyle w:val="BodyText"/>
      </w:pPr>
    </w:p>
    <w:p w14:paraId="5B71C46D" w14:textId="36898142" w:rsidR="003A1B1D" w:rsidRDefault="003A1B1D" w:rsidP="003F1158">
      <w:pPr>
        <w:pStyle w:val="BodyText"/>
      </w:pPr>
    </w:p>
    <w:p w14:paraId="54309DE3" w14:textId="6825F04B" w:rsidR="003A1B1D" w:rsidRDefault="003A1B1D" w:rsidP="003F1158">
      <w:pPr>
        <w:pStyle w:val="BodyText"/>
      </w:pPr>
    </w:p>
    <w:p w14:paraId="12805D7E" w14:textId="618F61FE" w:rsidR="003A1B1D" w:rsidRDefault="003A1B1D" w:rsidP="003F1158">
      <w:pPr>
        <w:pStyle w:val="BodyText"/>
      </w:pPr>
    </w:p>
    <w:p w14:paraId="54AF4874" w14:textId="637B7BA8" w:rsidR="003A1B1D" w:rsidRDefault="003A1B1D" w:rsidP="003F1158">
      <w:pPr>
        <w:pStyle w:val="BodyText"/>
      </w:pPr>
    </w:p>
    <w:p w14:paraId="28B61166" w14:textId="7AC61D14" w:rsidR="003A1B1D" w:rsidRDefault="003A1B1D" w:rsidP="003A1B1D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  <w:r>
        <w:rPr>
          <w:rFonts w:ascii="Arial Black" w:hAnsi="Arial Black"/>
          <w:color w:val="808080"/>
          <w:spacing w:val="-25"/>
          <w:kern w:val="28"/>
          <w:sz w:val="40"/>
          <w:szCs w:val="40"/>
        </w:rPr>
        <w:lastRenderedPageBreak/>
        <w:t>Using the ‘</w:t>
      </w:r>
      <w:r>
        <w:rPr>
          <w:rFonts w:ascii="Arial Black" w:hAnsi="Arial Black"/>
          <w:color w:val="808080"/>
          <w:spacing w:val="-25"/>
          <w:kern w:val="28"/>
          <w:sz w:val="40"/>
          <w:szCs w:val="40"/>
        </w:rPr>
        <w:t>Anchoring</w:t>
      </w:r>
      <w:r>
        <w:rPr>
          <w:rFonts w:ascii="Arial Black" w:hAnsi="Arial Black"/>
          <w:color w:val="808080"/>
          <w:spacing w:val="-25"/>
          <w:kern w:val="28"/>
          <w:sz w:val="40"/>
          <w:szCs w:val="40"/>
        </w:rPr>
        <w:t>’ Button</w:t>
      </w:r>
    </w:p>
    <w:p w14:paraId="001B3C65" w14:textId="7295D15A" w:rsidR="00A9022F" w:rsidRDefault="00A9022F" w:rsidP="003A1B1D">
      <w:pPr>
        <w:pStyle w:val="BodyText"/>
      </w:pPr>
    </w:p>
    <w:p w14:paraId="788D506B" w14:textId="70829C34" w:rsidR="00A9022F" w:rsidRDefault="00A9022F" w:rsidP="003A1B1D">
      <w:pPr>
        <w:pStyle w:val="BodyText"/>
      </w:pPr>
      <w:r>
        <w:t xml:space="preserve">The anchoring button is used to snap the </w:t>
      </w:r>
      <w:r w:rsidRPr="00A9022F">
        <w:t xml:space="preserve">text boxes </w:t>
      </w:r>
      <w:r>
        <w:t>in</w:t>
      </w:r>
      <w:r w:rsidRPr="00A9022F">
        <w:t>to preprogrammed positions when dragged within the circles</w:t>
      </w:r>
      <w:r w:rsidR="00864023">
        <w:t>.</w:t>
      </w:r>
    </w:p>
    <w:p w14:paraId="5DAF5779" w14:textId="4D9613A0" w:rsidR="00864023" w:rsidRDefault="00AA2339" w:rsidP="003A1B1D">
      <w:pPr>
        <w:pStyle w:val="BodyText"/>
      </w:pPr>
      <w:r>
        <w:t xml:space="preserve">Anchoring will be off by default and </w:t>
      </w:r>
      <w:r w:rsidR="00864023">
        <w:t xml:space="preserve">can be toggled on or off depending on the user’s need. </w:t>
      </w:r>
    </w:p>
    <w:p w14:paraId="1273D746" w14:textId="481F5B9C" w:rsidR="00F12F09" w:rsidRDefault="00F12F09" w:rsidP="00F12F09">
      <w:pPr>
        <w:pStyle w:val="Heading1"/>
      </w:pPr>
      <w:bookmarkStart w:id="65" w:name="_Toc33380921"/>
      <w:r>
        <w:t>Anchoring toggled o</w:t>
      </w:r>
      <w:r>
        <w:t>ff</w:t>
      </w:r>
      <w:bookmarkEnd w:id="65"/>
    </w:p>
    <w:p w14:paraId="01165653" w14:textId="506E0CED" w:rsidR="00F12F09" w:rsidRDefault="00F12F09" w:rsidP="00F12F09">
      <w:pPr>
        <w:pStyle w:val="BodyText"/>
      </w:pPr>
      <w:r>
        <w:t>When anchoring is toggled o</w:t>
      </w:r>
      <w:r>
        <w:t>ff,</w:t>
      </w:r>
      <w:r>
        <w:t xml:space="preserve"> the following features are implemented:</w:t>
      </w:r>
    </w:p>
    <w:p w14:paraId="50FA62FA" w14:textId="4B7A552B" w:rsidR="00F12F09" w:rsidRDefault="00F12F09" w:rsidP="006D13E7">
      <w:pPr>
        <w:pStyle w:val="BodyText"/>
        <w:numPr>
          <w:ilvl w:val="0"/>
          <w:numId w:val="15"/>
        </w:numPr>
      </w:pPr>
      <w:r>
        <w:t>Text boxe</w:t>
      </w:r>
      <w:r w:rsidR="004F5C34">
        <w:t>s will remain wherever the user dragged them.</w:t>
      </w:r>
    </w:p>
    <w:p w14:paraId="2F221FCC" w14:textId="3D839BBE" w:rsidR="004F5C34" w:rsidRDefault="004F5C34" w:rsidP="006D13E7">
      <w:pPr>
        <w:pStyle w:val="BodyText"/>
        <w:numPr>
          <w:ilvl w:val="0"/>
          <w:numId w:val="15"/>
        </w:numPr>
      </w:pPr>
      <w:r>
        <w:t xml:space="preserve">No limitations will be present when </w:t>
      </w:r>
      <w:r w:rsidR="00981F04">
        <w:t>dragging</w:t>
      </w:r>
      <w:r>
        <w:t xml:space="preserve"> text boxes, even in potentially unfavourable positions.</w:t>
      </w:r>
    </w:p>
    <w:p w14:paraId="7CFA9B91" w14:textId="2732F9D2" w:rsidR="009A412B" w:rsidRDefault="009A412B" w:rsidP="006D13E7">
      <w:pPr>
        <w:pStyle w:val="BodyText"/>
        <w:numPr>
          <w:ilvl w:val="0"/>
          <w:numId w:val="15"/>
        </w:numPr>
      </w:pPr>
      <w:r>
        <w:t>Window can be resized and the Venn diagram will do its best to accommodate the resizing process. The diagram will not look good in a medium to small size so the user is advised to keep the resizing relatively big and with consistent dimensions.</w:t>
      </w:r>
    </w:p>
    <w:p w14:paraId="26A7E7C9" w14:textId="77777777" w:rsidR="00F12F09" w:rsidRDefault="00F12F09" w:rsidP="003A1B1D">
      <w:pPr>
        <w:pStyle w:val="BodyText"/>
      </w:pPr>
    </w:p>
    <w:p w14:paraId="2DD1DA3B" w14:textId="3AFBD1D4" w:rsidR="00864023" w:rsidRDefault="00864023" w:rsidP="00864023">
      <w:pPr>
        <w:pStyle w:val="Heading1"/>
      </w:pPr>
      <w:bookmarkStart w:id="66" w:name="_Toc33380922"/>
      <w:r>
        <w:t>Anchoring toggled on</w:t>
      </w:r>
      <w:bookmarkEnd w:id="66"/>
    </w:p>
    <w:p w14:paraId="69AD76DF" w14:textId="28F2D0FB" w:rsidR="00864023" w:rsidRDefault="00864023" w:rsidP="00864023">
      <w:pPr>
        <w:pStyle w:val="BodyText"/>
      </w:pPr>
      <w:r>
        <w:t>When anchoring is toggled on</w:t>
      </w:r>
      <w:r w:rsidR="00F12F09">
        <w:t>,</w:t>
      </w:r>
      <w:r w:rsidR="00E85DFC">
        <w:t xml:space="preserve"> the following features are implemented:</w:t>
      </w:r>
    </w:p>
    <w:p w14:paraId="6EF3DAE0" w14:textId="5475B9F4" w:rsidR="00E85DFC" w:rsidRDefault="00E85DFC" w:rsidP="006D13E7">
      <w:pPr>
        <w:pStyle w:val="BodyText"/>
        <w:numPr>
          <w:ilvl w:val="0"/>
          <w:numId w:val="15"/>
        </w:numPr>
      </w:pPr>
      <w:r>
        <w:t>Text boxes snap to</w:t>
      </w:r>
      <w:r w:rsidR="00724D43">
        <w:t xml:space="preserve"> the closest</w:t>
      </w:r>
      <w:r>
        <w:t xml:space="preserve"> </w:t>
      </w:r>
      <w:r w:rsidRPr="00A9022F">
        <w:t>preprogrammed position</w:t>
      </w:r>
      <w:r w:rsidR="00724D43">
        <w:t>s</w:t>
      </w:r>
      <w:r w:rsidRPr="00A9022F">
        <w:t xml:space="preserve"> when dragged within the circles</w:t>
      </w:r>
      <w:r>
        <w:t>.</w:t>
      </w:r>
    </w:p>
    <w:p w14:paraId="35D6FC43" w14:textId="6BCB2C4D" w:rsidR="00E85DFC" w:rsidRDefault="00E85DFC" w:rsidP="006D13E7">
      <w:pPr>
        <w:pStyle w:val="BodyText"/>
        <w:numPr>
          <w:ilvl w:val="0"/>
          <w:numId w:val="15"/>
        </w:numPr>
      </w:pPr>
      <w:r>
        <w:t xml:space="preserve">Only a certain number of text boxes can be shown at any given time (11 </w:t>
      </w:r>
      <w:r w:rsidR="00724D43">
        <w:t>i</w:t>
      </w:r>
      <w:r>
        <w:t>n either circles and 6 in the intersection).</w:t>
      </w:r>
      <w:r w:rsidR="00724D43">
        <w:t xml:space="preserve"> Text boxes will start overlapping if the user attempts to drag a text box close to another text box.</w:t>
      </w:r>
    </w:p>
    <w:p w14:paraId="45EFA1C3" w14:textId="62D8E506" w:rsidR="00E85DFC" w:rsidRPr="00864023" w:rsidRDefault="00E85DFC" w:rsidP="006D13E7">
      <w:pPr>
        <w:pStyle w:val="BodyText"/>
        <w:numPr>
          <w:ilvl w:val="0"/>
          <w:numId w:val="15"/>
        </w:numPr>
      </w:pPr>
      <w:r>
        <w:t>Application window will remain maximized.</w:t>
      </w:r>
    </w:p>
    <w:p w14:paraId="3EBD5569" w14:textId="1FAC9B42" w:rsidR="00373B35" w:rsidRPr="005D4D48" w:rsidRDefault="002A18CA" w:rsidP="005D4D48">
      <w:pPr>
        <w:pStyle w:val="Heading1"/>
        <w:ind w:left="720"/>
        <w:rPr>
          <w:sz w:val="24"/>
          <w:szCs w:val="24"/>
        </w:rPr>
      </w:pPr>
      <w:bookmarkStart w:id="67" w:name="_Toc33380923"/>
      <w:r w:rsidRPr="005E173E">
        <w:rPr>
          <w:sz w:val="24"/>
          <w:szCs w:val="24"/>
        </w:rPr>
        <w:t xml:space="preserve">User </w:t>
      </w:r>
      <w:r>
        <w:rPr>
          <w:sz w:val="24"/>
          <w:szCs w:val="24"/>
        </w:rPr>
        <w:t>Case Scenario</w:t>
      </w:r>
      <w:r w:rsidRPr="005E173E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Dragging </w:t>
      </w:r>
      <w:r w:rsidR="00560436">
        <w:rPr>
          <w:sz w:val="24"/>
          <w:szCs w:val="24"/>
        </w:rPr>
        <w:t>3</w:t>
      </w:r>
      <w:r>
        <w:rPr>
          <w:sz w:val="24"/>
          <w:szCs w:val="24"/>
        </w:rPr>
        <w:t xml:space="preserve"> Text Box</w:t>
      </w:r>
      <w:r w:rsidR="00560436">
        <w:rPr>
          <w:sz w:val="24"/>
          <w:szCs w:val="24"/>
        </w:rPr>
        <w:t>es</w:t>
      </w:r>
      <w:r>
        <w:rPr>
          <w:sz w:val="24"/>
          <w:szCs w:val="24"/>
        </w:rPr>
        <w:t xml:space="preserve"> into the </w:t>
      </w:r>
      <w:r w:rsidR="00560436">
        <w:rPr>
          <w:sz w:val="24"/>
          <w:szCs w:val="24"/>
        </w:rPr>
        <w:t xml:space="preserve">each </w:t>
      </w:r>
      <w:r>
        <w:rPr>
          <w:sz w:val="24"/>
          <w:szCs w:val="24"/>
        </w:rPr>
        <w:t xml:space="preserve">of the </w:t>
      </w:r>
      <w:r w:rsidR="00560436">
        <w:rPr>
          <w:sz w:val="24"/>
          <w:szCs w:val="24"/>
        </w:rPr>
        <w:t xml:space="preserve">3 sections of the </w:t>
      </w:r>
      <w:r>
        <w:rPr>
          <w:sz w:val="24"/>
          <w:szCs w:val="24"/>
        </w:rPr>
        <w:t>Venn Diagram</w:t>
      </w:r>
      <w:r w:rsidR="00715776">
        <w:rPr>
          <w:sz w:val="24"/>
          <w:szCs w:val="24"/>
        </w:rPr>
        <w:t xml:space="preserve"> with anchoring toggled on</w:t>
      </w:r>
      <w:bookmarkEnd w:id="67"/>
      <w:r w:rsidR="00715776">
        <w:rPr>
          <w:sz w:val="24"/>
          <w:szCs w:val="24"/>
        </w:rPr>
        <w:t xml:space="preserve"> </w:t>
      </w:r>
    </w:p>
    <w:p w14:paraId="71A31852" w14:textId="122BB5FF" w:rsidR="00661B2F" w:rsidRDefault="00661B2F" w:rsidP="006D13E7">
      <w:pPr>
        <w:pStyle w:val="BodyText"/>
        <w:numPr>
          <w:ilvl w:val="0"/>
          <w:numId w:val="16"/>
        </w:numPr>
      </w:pPr>
      <w:r>
        <w:t xml:space="preserve">Click on the </w:t>
      </w:r>
      <w:r w:rsidR="00715776">
        <w:t>‘</w:t>
      </w:r>
      <w:r w:rsidR="00715776" w:rsidRPr="00715776">
        <w:t>Anchoring</w:t>
      </w:r>
      <w:r w:rsidR="00715776">
        <w:t>’</w:t>
      </w:r>
      <w:r>
        <w:t xml:space="preserve"> button</w:t>
      </w:r>
      <w:r w:rsidR="003F3D62">
        <w:t xml:space="preserve"> located on the top right corner of the</w:t>
      </w:r>
      <w:r w:rsidR="0058052A">
        <w:t xml:space="preserve"> </w:t>
      </w:r>
      <w:r w:rsidR="003F3D62">
        <w:t>window</w:t>
      </w:r>
      <w:r>
        <w:t>.</w:t>
      </w:r>
    </w:p>
    <w:p w14:paraId="18E8F33C" w14:textId="204F5CEC" w:rsidR="00661B2F" w:rsidRDefault="00373B35" w:rsidP="005D4D48">
      <w:pPr>
        <w:pStyle w:val="BodyText"/>
      </w:pPr>
      <w:r w:rsidRPr="00373B35">
        <w:lastRenderedPageBreak/>
        <w:drawing>
          <wp:inline distT="0" distB="0" distL="0" distR="0" wp14:anchorId="1408D0AF" wp14:editId="72DE10D5">
            <wp:extent cx="4883150" cy="25088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BCFE" w14:textId="6031E279" w:rsidR="003A1B1D" w:rsidRDefault="00661B2F" w:rsidP="00661B2F">
      <w:pPr>
        <w:pStyle w:val="BodyText"/>
      </w:pPr>
      <w:bookmarkStart w:id="68" w:name="_Hlk33378882"/>
      <w:r>
        <w:t>Fig: Before c</w:t>
      </w:r>
      <w:r w:rsidRPr="002C0056">
        <w:t>lick</w:t>
      </w:r>
      <w:r>
        <w:t>ing</w:t>
      </w:r>
      <w:r w:rsidRPr="002C0056">
        <w:t xml:space="preserve"> the ‘</w:t>
      </w:r>
      <w:r w:rsidR="00373B35">
        <w:t>Anchoring’ button</w:t>
      </w:r>
    </w:p>
    <w:bookmarkEnd w:id="68"/>
    <w:p w14:paraId="74CA15B8" w14:textId="5D54F5F9" w:rsidR="007316F8" w:rsidRDefault="007316F8" w:rsidP="00661B2F">
      <w:pPr>
        <w:pStyle w:val="BodyText"/>
      </w:pPr>
      <w:r w:rsidRPr="007316F8">
        <w:drawing>
          <wp:inline distT="0" distB="0" distL="0" distR="0" wp14:anchorId="05847830" wp14:editId="1891FF74">
            <wp:extent cx="4883150" cy="25139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6473" w14:textId="2A6E86E0" w:rsidR="007316F8" w:rsidRDefault="007316F8" w:rsidP="007316F8">
      <w:pPr>
        <w:pStyle w:val="BodyText"/>
      </w:pPr>
      <w:r>
        <w:t xml:space="preserve">Fig: </w:t>
      </w:r>
      <w:r>
        <w:t>After</w:t>
      </w:r>
      <w:r>
        <w:t xml:space="preserve"> c</w:t>
      </w:r>
      <w:r w:rsidRPr="002C0056">
        <w:t>lick</w:t>
      </w:r>
      <w:r>
        <w:t>ing</w:t>
      </w:r>
      <w:r w:rsidRPr="002C0056">
        <w:t xml:space="preserve"> the ‘</w:t>
      </w:r>
      <w:r>
        <w:t>Anchoring’ button</w:t>
      </w:r>
    </w:p>
    <w:p w14:paraId="725A8C46" w14:textId="7B1EEB45" w:rsidR="007316F8" w:rsidRDefault="007316F8" w:rsidP="006D13E7">
      <w:pPr>
        <w:pStyle w:val="BodyText"/>
        <w:numPr>
          <w:ilvl w:val="0"/>
          <w:numId w:val="16"/>
        </w:numPr>
      </w:pPr>
      <w:r>
        <w:t>Drag the three boxes on the left into the left, intersection and the right circles</w:t>
      </w:r>
      <w:r w:rsidR="005F7446">
        <w:t>. The text boxes will snap into place.</w:t>
      </w:r>
    </w:p>
    <w:p w14:paraId="0F3E5168" w14:textId="7846674C" w:rsidR="00294E7B" w:rsidRDefault="00F8305F" w:rsidP="00294E7B">
      <w:pPr>
        <w:pStyle w:val="BodyText"/>
      </w:pPr>
      <w:r w:rsidRPr="00F8305F">
        <w:lastRenderedPageBreak/>
        <w:drawing>
          <wp:inline distT="0" distB="0" distL="0" distR="0" wp14:anchorId="3FF5B629" wp14:editId="021BAE85">
            <wp:extent cx="4883150" cy="25076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B028" w14:textId="41F6026D" w:rsidR="00F8305F" w:rsidRDefault="00F8305F" w:rsidP="00F8305F">
      <w:pPr>
        <w:pStyle w:val="BodyText"/>
      </w:pPr>
      <w:r>
        <w:t xml:space="preserve">Fig: After </w:t>
      </w:r>
      <w:r>
        <w:t>dragging</w:t>
      </w:r>
      <w:r w:rsidRPr="002C0056">
        <w:t xml:space="preserve"> the </w:t>
      </w:r>
      <w:r>
        <w:t>three text boxes</w:t>
      </w:r>
    </w:p>
    <w:p w14:paraId="424CC75E" w14:textId="4336A9CF" w:rsidR="007316F8" w:rsidRDefault="00AA2339" w:rsidP="00661B2F">
      <w:pPr>
        <w:pStyle w:val="BodyText"/>
      </w:pPr>
      <w:r w:rsidRPr="00AA2339">
        <w:drawing>
          <wp:inline distT="0" distB="0" distL="0" distR="0" wp14:anchorId="231D344E" wp14:editId="17E83561">
            <wp:extent cx="4883150" cy="25114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FAD0" w14:textId="515E3D79" w:rsidR="00AA2339" w:rsidRDefault="00AA2339" w:rsidP="00AA2339">
      <w:pPr>
        <w:pStyle w:val="BodyText"/>
      </w:pPr>
      <w:r>
        <w:t xml:space="preserve">Fig: After </w:t>
      </w:r>
      <w:r>
        <w:t>readjusting</w:t>
      </w:r>
      <w:r w:rsidRPr="002C0056">
        <w:t xml:space="preserve"> the </w:t>
      </w:r>
      <w:r>
        <w:t>‘Hello World’ button by moving it approximately one mm to the right</w:t>
      </w:r>
    </w:p>
    <w:p w14:paraId="770CEEA2" w14:textId="462BB7CF" w:rsidR="00AA2339" w:rsidRDefault="00AA2339" w:rsidP="00661B2F">
      <w:pPr>
        <w:pStyle w:val="BodyText"/>
      </w:pPr>
    </w:p>
    <w:p w14:paraId="39398E8F" w14:textId="4ADF0ADD" w:rsidR="00AA2339" w:rsidRDefault="00AA2339" w:rsidP="00661B2F">
      <w:pPr>
        <w:pStyle w:val="BodyText"/>
      </w:pPr>
    </w:p>
    <w:p w14:paraId="69B0A97B" w14:textId="77777777" w:rsidR="00CB6231" w:rsidRDefault="00CB6231" w:rsidP="00661B2F">
      <w:pPr>
        <w:pStyle w:val="BodyText"/>
      </w:pPr>
    </w:p>
    <w:p w14:paraId="67A8C8A9" w14:textId="5126F0CE" w:rsidR="00AA2339" w:rsidRDefault="00AA2339" w:rsidP="00661B2F">
      <w:pPr>
        <w:pStyle w:val="BodyText"/>
      </w:pPr>
    </w:p>
    <w:p w14:paraId="5DF100E0" w14:textId="01BB7CC0" w:rsidR="00AA2339" w:rsidRDefault="00AA2339" w:rsidP="00661B2F">
      <w:pPr>
        <w:pStyle w:val="BodyText"/>
      </w:pPr>
    </w:p>
    <w:p w14:paraId="51689868" w14:textId="59F5B829" w:rsidR="00AA2339" w:rsidRDefault="00AA2339" w:rsidP="00AA2339">
      <w:pPr>
        <w:pStyle w:val="BodyText"/>
        <w:rPr>
          <w:rFonts w:ascii="Arial Black" w:hAnsi="Arial Black"/>
          <w:color w:val="808080"/>
          <w:spacing w:val="-25"/>
          <w:kern w:val="28"/>
          <w:sz w:val="40"/>
          <w:szCs w:val="40"/>
        </w:rPr>
      </w:pPr>
      <w:r>
        <w:rPr>
          <w:rFonts w:ascii="Arial Black" w:hAnsi="Arial Black"/>
          <w:color w:val="808080"/>
          <w:spacing w:val="-25"/>
          <w:kern w:val="28"/>
          <w:sz w:val="40"/>
          <w:szCs w:val="40"/>
        </w:rPr>
        <w:lastRenderedPageBreak/>
        <w:t>Taking a screen shot</w:t>
      </w:r>
    </w:p>
    <w:p w14:paraId="34ABBA5A" w14:textId="77777777" w:rsidR="00AA2339" w:rsidRDefault="00AA2339" w:rsidP="00AA2339">
      <w:pPr>
        <w:pStyle w:val="BodyText"/>
      </w:pPr>
    </w:p>
    <w:p w14:paraId="10AD9065" w14:textId="69D832F8" w:rsidR="00AA2339" w:rsidRDefault="002177D6" w:rsidP="00AA2339">
      <w:pPr>
        <w:pStyle w:val="BodyText"/>
      </w:pPr>
      <w:r>
        <w:t xml:space="preserve">A screenshot can be taken anytime by clicking the </w:t>
      </w:r>
      <w:r w:rsidR="00876164">
        <w:t>‘T</w:t>
      </w:r>
      <w:r w:rsidRPr="002177D6">
        <w:t>ake Screenshot of Venn Diagram</w:t>
      </w:r>
      <w:r>
        <w:t>’ button. This button takes a screen shot of the screen instead of the application window, this will be fixed in later versions.</w:t>
      </w:r>
    </w:p>
    <w:p w14:paraId="1715A0E4" w14:textId="60D35190" w:rsidR="00876164" w:rsidRDefault="00876164" w:rsidP="00AA2339">
      <w:pPr>
        <w:pStyle w:val="BodyText"/>
      </w:pPr>
      <w:r w:rsidRPr="00876164">
        <w:drawing>
          <wp:inline distT="0" distB="0" distL="0" distR="0" wp14:anchorId="2674AB16" wp14:editId="1023386D">
            <wp:extent cx="4883150" cy="25203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E7C" w14:textId="01561274" w:rsidR="00876164" w:rsidRDefault="00876164" w:rsidP="00AA2339">
      <w:pPr>
        <w:pStyle w:val="BodyText"/>
      </w:pPr>
      <w:r>
        <w:t xml:space="preserve">Fig: </w:t>
      </w:r>
      <w:r>
        <w:t xml:space="preserve">Position of the </w:t>
      </w:r>
      <w:r w:rsidR="0041303F">
        <w:t>screenshot button</w:t>
      </w:r>
    </w:p>
    <w:p w14:paraId="3D24E9F9" w14:textId="77777777" w:rsidR="00876164" w:rsidRPr="005D168B" w:rsidRDefault="00876164" w:rsidP="00AA2339">
      <w:pPr>
        <w:pStyle w:val="BodyText"/>
      </w:pPr>
    </w:p>
    <w:sectPr w:rsidR="00876164" w:rsidRPr="005D168B" w:rsidSect="007A3843">
      <w:headerReference w:type="default" r:id="rId44"/>
      <w:footerReference w:type="default" r:id="rId45"/>
      <w:headerReference w:type="first" r:id="rId46"/>
      <w:type w:val="continuous"/>
      <w:pgSz w:w="12240" w:h="15840" w:code="1"/>
      <w:pgMar w:top="1800" w:right="1195" w:bottom="1440" w:left="33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787826" w14:textId="77777777" w:rsidR="006D13E7" w:rsidRDefault="006D13E7">
      <w:r>
        <w:separator/>
      </w:r>
    </w:p>
  </w:endnote>
  <w:endnote w:type="continuationSeparator" w:id="0">
    <w:p w14:paraId="46975EB8" w14:textId="77777777" w:rsidR="006D13E7" w:rsidRDefault="006D1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0D12D" w14:textId="56607DCC"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B743F"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85B69" w14:textId="77777777" w:rsidR="00E16EE8" w:rsidRDefault="00E16E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36D92" w14:textId="77777777" w:rsidR="00E16EE8" w:rsidRDefault="00E16EE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52602" w14:textId="4EED83AE"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070C9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10BA7" w14:textId="77777777" w:rsidR="00E16EE8" w:rsidRDefault="00E16EE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BAA2" w14:textId="0F3B1207" w:rsidR="00E16EE8" w:rsidRDefault="00E16EE8">
    <w:pPr>
      <w:pStyle w:val="Footer"/>
      <w:framePr w:wrap="notBesid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070C9">
      <w:rPr>
        <w:rStyle w:val="PageNumber"/>
        <w:noProof/>
      </w:rPr>
      <w:t>5</w:t>
    </w:r>
    <w:r>
      <w:rPr>
        <w:rStyle w:val="PageNumber"/>
      </w:rPr>
      <w:fldChar w:fldCharType="end"/>
    </w:r>
  </w:p>
  <w:p w14:paraId="13E8AF06" w14:textId="77777777" w:rsidR="00E16EE8" w:rsidRDefault="00E16EE8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A2F33" w14:textId="7915F88B" w:rsidR="00E16EE8" w:rsidRDefault="00E16EE8">
    <w:pPr>
      <w:pStyle w:val="Footer"/>
      <w:framePr w:wrap="notBesid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070C9">
      <w:rPr>
        <w:rStyle w:val="PageNumber"/>
        <w:noProof/>
      </w:rPr>
      <w:t>14</w:t>
    </w:r>
    <w:r>
      <w:rPr>
        <w:rStyle w:val="PageNumber"/>
      </w:rPr>
      <w:fldChar w:fldCharType="end"/>
    </w:r>
  </w:p>
  <w:p w14:paraId="38C17066" w14:textId="77777777" w:rsidR="00E16EE8" w:rsidRDefault="00E16E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BCAB8" w14:textId="77777777" w:rsidR="006D13E7" w:rsidRDefault="006D13E7">
      <w:r>
        <w:separator/>
      </w:r>
    </w:p>
  </w:footnote>
  <w:footnote w:type="continuationSeparator" w:id="0">
    <w:p w14:paraId="70C08D37" w14:textId="77777777" w:rsidR="006D13E7" w:rsidRDefault="006D1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62C45" w14:textId="77777777" w:rsidR="00E16EE8" w:rsidRDefault="00E16E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D2CE99" w14:textId="4AC01637" w:rsidR="00E16EE8" w:rsidRDefault="00E16E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D2950" w14:textId="77777777" w:rsidR="00E16EE8" w:rsidRDefault="00E16EE8">
    <w:pPr>
      <w:pStyle w:val="Header"/>
    </w:pPr>
    <w:r>
      <w:t>Design Customization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A4234" w14:textId="77777777" w:rsidR="00E16EE8" w:rsidRDefault="00E16EE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E2CCB" w14:textId="77777777" w:rsidR="00E16EE8" w:rsidRDefault="00E16E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91D6C"/>
    <w:multiLevelType w:val="hybridMultilevel"/>
    <w:tmpl w:val="DCFC29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15AA7"/>
    <w:multiLevelType w:val="hybridMultilevel"/>
    <w:tmpl w:val="7E5E7952"/>
    <w:lvl w:ilvl="0" w:tplc="EB2EFD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2A016F3"/>
    <w:multiLevelType w:val="hybridMultilevel"/>
    <w:tmpl w:val="81D4191E"/>
    <w:lvl w:ilvl="0" w:tplc="EB2EF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52242B"/>
    <w:multiLevelType w:val="hybridMultilevel"/>
    <w:tmpl w:val="81D4191E"/>
    <w:lvl w:ilvl="0" w:tplc="EB2EF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EE39BD"/>
    <w:multiLevelType w:val="hybridMultilevel"/>
    <w:tmpl w:val="AFCC9918"/>
    <w:lvl w:ilvl="0" w:tplc="CBEA4F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3D832E2"/>
    <w:multiLevelType w:val="hybridMultilevel"/>
    <w:tmpl w:val="E520A7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62899"/>
    <w:multiLevelType w:val="hybridMultilevel"/>
    <w:tmpl w:val="03CAA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75526"/>
    <w:multiLevelType w:val="hybridMultilevel"/>
    <w:tmpl w:val="AFCC9918"/>
    <w:lvl w:ilvl="0" w:tplc="CBEA4F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5290172"/>
    <w:multiLevelType w:val="hybridMultilevel"/>
    <w:tmpl w:val="4FD8A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510602"/>
    <w:multiLevelType w:val="singleLevel"/>
    <w:tmpl w:val="F1444738"/>
    <w:lvl w:ilvl="0">
      <w:start w:val="1"/>
      <w:numFmt w:val="bullet"/>
      <w:pStyle w:val="ListBullet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5C0D2065"/>
    <w:multiLevelType w:val="hybridMultilevel"/>
    <w:tmpl w:val="507C306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F436190"/>
    <w:multiLevelType w:val="singleLevel"/>
    <w:tmpl w:val="D7CE7166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63102C31"/>
    <w:multiLevelType w:val="hybridMultilevel"/>
    <w:tmpl w:val="03CAA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73578"/>
    <w:multiLevelType w:val="hybridMultilevel"/>
    <w:tmpl w:val="8D347F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824B51"/>
    <w:multiLevelType w:val="hybridMultilevel"/>
    <w:tmpl w:val="507C306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FDF4F7A"/>
    <w:multiLevelType w:val="hybridMultilevel"/>
    <w:tmpl w:val="03CAA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5"/>
  </w:num>
  <w:num w:numId="5">
    <w:abstractNumId w:val="2"/>
  </w:num>
  <w:num w:numId="6">
    <w:abstractNumId w:val="13"/>
  </w:num>
  <w:num w:numId="7">
    <w:abstractNumId w:val="6"/>
  </w:num>
  <w:num w:numId="8">
    <w:abstractNumId w:val="3"/>
  </w:num>
  <w:num w:numId="9">
    <w:abstractNumId w:val="1"/>
  </w:num>
  <w:num w:numId="10">
    <w:abstractNumId w:val="14"/>
  </w:num>
  <w:num w:numId="11">
    <w:abstractNumId w:val="15"/>
  </w:num>
  <w:num w:numId="12">
    <w:abstractNumId w:val="10"/>
  </w:num>
  <w:num w:numId="13">
    <w:abstractNumId w:val="12"/>
  </w:num>
  <w:num w:numId="14">
    <w:abstractNumId w:val="7"/>
  </w:num>
  <w:num w:numId="15">
    <w:abstractNumId w:val="8"/>
  </w:num>
  <w:num w:numId="16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963"/>
    <w:rsid w:val="00002E2C"/>
    <w:rsid w:val="00011ACB"/>
    <w:rsid w:val="00022474"/>
    <w:rsid w:val="0003284F"/>
    <w:rsid w:val="00032A3E"/>
    <w:rsid w:val="0003504B"/>
    <w:rsid w:val="000577DF"/>
    <w:rsid w:val="00061FED"/>
    <w:rsid w:val="00097551"/>
    <w:rsid w:val="000A47BE"/>
    <w:rsid w:val="000E0EA3"/>
    <w:rsid w:val="000F59D3"/>
    <w:rsid w:val="00105D30"/>
    <w:rsid w:val="00137EA5"/>
    <w:rsid w:val="001C085C"/>
    <w:rsid w:val="001C1B4A"/>
    <w:rsid w:val="002177D6"/>
    <w:rsid w:val="002459CE"/>
    <w:rsid w:val="00260AD3"/>
    <w:rsid w:val="00261231"/>
    <w:rsid w:val="00277B76"/>
    <w:rsid w:val="00294E7B"/>
    <w:rsid w:val="002979DA"/>
    <w:rsid w:val="002A18CA"/>
    <w:rsid w:val="002A7A88"/>
    <w:rsid w:val="002C0056"/>
    <w:rsid w:val="002C39DA"/>
    <w:rsid w:val="002D4C6B"/>
    <w:rsid w:val="002E3A29"/>
    <w:rsid w:val="002F7785"/>
    <w:rsid w:val="003065D8"/>
    <w:rsid w:val="0031562B"/>
    <w:rsid w:val="00320042"/>
    <w:rsid w:val="00322330"/>
    <w:rsid w:val="0032666E"/>
    <w:rsid w:val="00340D5E"/>
    <w:rsid w:val="00356E6F"/>
    <w:rsid w:val="00365814"/>
    <w:rsid w:val="00367D84"/>
    <w:rsid w:val="00373B35"/>
    <w:rsid w:val="00385613"/>
    <w:rsid w:val="003871D2"/>
    <w:rsid w:val="0039261B"/>
    <w:rsid w:val="003A1B1D"/>
    <w:rsid w:val="003A7CD5"/>
    <w:rsid w:val="003B3D4F"/>
    <w:rsid w:val="003B743F"/>
    <w:rsid w:val="003B7F79"/>
    <w:rsid w:val="003D2659"/>
    <w:rsid w:val="003E47C6"/>
    <w:rsid w:val="003F1158"/>
    <w:rsid w:val="003F3D62"/>
    <w:rsid w:val="0040359C"/>
    <w:rsid w:val="00404CAF"/>
    <w:rsid w:val="004070C9"/>
    <w:rsid w:val="00407959"/>
    <w:rsid w:val="00407E3E"/>
    <w:rsid w:val="0041303F"/>
    <w:rsid w:val="004205D9"/>
    <w:rsid w:val="004265DB"/>
    <w:rsid w:val="00492DB6"/>
    <w:rsid w:val="004A4678"/>
    <w:rsid w:val="004B74F5"/>
    <w:rsid w:val="004E6221"/>
    <w:rsid w:val="004F5C34"/>
    <w:rsid w:val="004F7B46"/>
    <w:rsid w:val="00560436"/>
    <w:rsid w:val="00563C9F"/>
    <w:rsid w:val="00571A0D"/>
    <w:rsid w:val="005743E7"/>
    <w:rsid w:val="00576228"/>
    <w:rsid w:val="0058052A"/>
    <w:rsid w:val="00587B53"/>
    <w:rsid w:val="00592821"/>
    <w:rsid w:val="005961E2"/>
    <w:rsid w:val="005A23FC"/>
    <w:rsid w:val="005A714D"/>
    <w:rsid w:val="005C03EB"/>
    <w:rsid w:val="005C1775"/>
    <w:rsid w:val="005D168B"/>
    <w:rsid w:val="005D26B9"/>
    <w:rsid w:val="005D4D48"/>
    <w:rsid w:val="005E173E"/>
    <w:rsid w:val="005F6105"/>
    <w:rsid w:val="005F7446"/>
    <w:rsid w:val="00634427"/>
    <w:rsid w:val="0066171E"/>
    <w:rsid w:val="00661B2F"/>
    <w:rsid w:val="00684D4B"/>
    <w:rsid w:val="00684F60"/>
    <w:rsid w:val="006B269A"/>
    <w:rsid w:val="006D13E7"/>
    <w:rsid w:val="006D172A"/>
    <w:rsid w:val="006D684C"/>
    <w:rsid w:val="006E24AE"/>
    <w:rsid w:val="00701E8E"/>
    <w:rsid w:val="00715776"/>
    <w:rsid w:val="007157F7"/>
    <w:rsid w:val="00724D43"/>
    <w:rsid w:val="007316F8"/>
    <w:rsid w:val="00744F74"/>
    <w:rsid w:val="0075063C"/>
    <w:rsid w:val="00752703"/>
    <w:rsid w:val="007741A8"/>
    <w:rsid w:val="007938EE"/>
    <w:rsid w:val="007A3843"/>
    <w:rsid w:val="007B226A"/>
    <w:rsid w:val="007B7080"/>
    <w:rsid w:val="007C098E"/>
    <w:rsid w:val="007C5FC5"/>
    <w:rsid w:val="007E701F"/>
    <w:rsid w:val="00807486"/>
    <w:rsid w:val="00811FE8"/>
    <w:rsid w:val="008130E6"/>
    <w:rsid w:val="00817341"/>
    <w:rsid w:val="008234CB"/>
    <w:rsid w:val="00832B4C"/>
    <w:rsid w:val="0084757A"/>
    <w:rsid w:val="008629BC"/>
    <w:rsid w:val="00864023"/>
    <w:rsid w:val="008667F1"/>
    <w:rsid w:val="00870CB5"/>
    <w:rsid w:val="00876164"/>
    <w:rsid w:val="00884561"/>
    <w:rsid w:val="008B6D14"/>
    <w:rsid w:val="008C2CCA"/>
    <w:rsid w:val="008E4DF6"/>
    <w:rsid w:val="00900148"/>
    <w:rsid w:val="0094132E"/>
    <w:rsid w:val="00946B84"/>
    <w:rsid w:val="00961301"/>
    <w:rsid w:val="009620D9"/>
    <w:rsid w:val="0096465F"/>
    <w:rsid w:val="00977C9A"/>
    <w:rsid w:val="00981F04"/>
    <w:rsid w:val="009824A8"/>
    <w:rsid w:val="00987231"/>
    <w:rsid w:val="00993534"/>
    <w:rsid w:val="009A412B"/>
    <w:rsid w:val="009A645C"/>
    <w:rsid w:val="009B43FE"/>
    <w:rsid w:val="009F0193"/>
    <w:rsid w:val="00A00FBA"/>
    <w:rsid w:val="00A14EF4"/>
    <w:rsid w:val="00A215BA"/>
    <w:rsid w:val="00A27855"/>
    <w:rsid w:val="00A329FC"/>
    <w:rsid w:val="00A35599"/>
    <w:rsid w:val="00A73017"/>
    <w:rsid w:val="00A8396D"/>
    <w:rsid w:val="00A9022F"/>
    <w:rsid w:val="00A93EEE"/>
    <w:rsid w:val="00AA2339"/>
    <w:rsid w:val="00AD3F43"/>
    <w:rsid w:val="00AF5B2E"/>
    <w:rsid w:val="00B04774"/>
    <w:rsid w:val="00B41464"/>
    <w:rsid w:val="00B75975"/>
    <w:rsid w:val="00B75BA8"/>
    <w:rsid w:val="00B81963"/>
    <w:rsid w:val="00B90273"/>
    <w:rsid w:val="00B9112D"/>
    <w:rsid w:val="00BA7FB4"/>
    <w:rsid w:val="00BC67C7"/>
    <w:rsid w:val="00BD6E6C"/>
    <w:rsid w:val="00BF0CD3"/>
    <w:rsid w:val="00C23344"/>
    <w:rsid w:val="00C46FFB"/>
    <w:rsid w:val="00C5209F"/>
    <w:rsid w:val="00C61706"/>
    <w:rsid w:val="00C73EDB"/>
    <w:rsid w:val="00C779F4"/>
    <w:rsid w:val="00CB6231"/>
    <w:rsid w:val="00CD4F5E"/>
    <w:rsid w:val="00CF0D27"/>
    <w:rsid w:val="00CF78E6"/>
    <w:rsid w:val="00D047C3"/>
    <w:rsid w:val="00D05564"/>
    <w:rsid w:val="00D20313"/>
    <w:rsid w:val="00D249BE"/>
    <w:rsid w:val="00D45D68"/>
    <w:rsid w:val="00D61364"/>
    <w:rsid w:val="00D62929"/>
    <w:rsid w:val="00D6516D"/>
    <w:rsid w:val="00D828CC"/>
    <w:rsid w:val="00DA0E55"/>
    <w:rsid w:val="00DA1D2A"/>
    <w:rsid w:val="00DA28BB"/>
    <w:rsid w:val="00DB04D8"/>
    <w:rsid w:val="00DB05AE"/>
    <w:rsid w:val="00DC2840"/>
    <w:rsid w:val="00DD7038"/>
    <w:rsid w:val="00E02B6C"/>
    <w:rsid w:val="00E147C2"/>
    <w:rsid w:val="00E16EE8"/>
    <w:rsid w:val="00E22AD3"/>
    <w:rsid w:val="00E257E8"/>
    <w:rsid w:val="00E35B59"/>
    <w:rsid w:val="00E505E4"/>
    <w:rsid w:val="00E57157"/>
    <w:rsid w:val="00E60FA5"/>
    <w:rsid w:val="00E64DEE"/>
    <w:rsid w:val="00E82DA7"/>
    <w:rsid w:val="00E85DFC"/>
    <w:rsid w:val="00EA3995"/>
    <w:rsid w:val="00EA62E1"/>
    <w:rsid w:val="00EB03CD"/>
    <w:rsid w:val="00EB5118"/>
    <w:rsid w:val="00ED17BB"/>
    <w:rsid w:val="00ED1AD9"/>
    <w:rsid w:val="00ED4415"/>
    <w:rsid w:val="00EE6941"/>
    <w:rsid w:val="00EF55AE"/>
    <w:rsid w:val="00F00C86"/>
    <w:rsid w:val="00F12F09"/>
    <w:rsid w:val="00F360EC"/>
    <w:rsid w:val="00F734FC"/>
    <w:rsid w:val="00F8305F"/>
    <w:rsid w:val="00F8730F"/>
    <w:rsid w:val="00F96A41"/>
    <w:rsid w:val="00FB3128"/>
    <w:rsid w:val="00FB31B0"/>
    <w:rsid w:val="00FB3C10"/>
    <w:rsid w:val="00FD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E49CBF"/>
  <w15:chartTrackingRefBased/>
  <w15:docId w15:val="{EAEAEFA9-803E-4792-998B-982746EF9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DA28BB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qFormat/>
    <w:rsid w:val="00DA28BB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qFormat/>
    <w:rsid w:val="005F6105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qFormat/>
    <w:pPr>
      <w:keepNext/>
      <w:spacing w:after="240"/>
      <w:jc w:val="center"/>
      <w:outlineLvl w:val="3"/>
    </w:pPr>
    <w:rPr>
      <w:rFonts w:ascii="Garamond" w:hAnsi="Garamond"/>
      <w:caps/>
      <w:spacing w:val="30"/>
    </w:rPr>
  </w:style>
  <w:style w:type="paragraph" w:styleId="Heading5">
    <w:name w:val="heading 5"/>
    <w:basedOn w:val="Normal"/>
    <w:next w:val="BodyText"/>
    <w:qFormat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qFormat/>
    <w:pPr>
      <w:keepNext/>
      <w:framePr w:w="1800" w:wrap="around" w:vAnchor="text" w:hAnchor="page" w:x="1201" w:y="1"/>
      <w:outlineLvl w:val="5"/>
    </w:pPr>
    <w:rPr>
      <w:rFonts w:ascii="Garamond" w:hAnsi="Garamond"/>
    </w:rPr>
  </w:style>
  <w:style w:type="paragraph" w:styleId="Heading7">
    <w:name w:val="heading 7"/>
    <w:basedOn w:val="Normal"/>
    <w:next w:val="BodyText"/>
    <w:qFormat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rFonts w:ascii="Garamond" w:hAnsi="Garamond"/>
      <w:i/>
      <w:spacing w:val="-5"/>
      <w:sz w:val="28"/>
    </w:rPr>
  </w:style>
  <w:style w:type="paragraph" w:styleId="Heading8">
    <w:name w:val="heading 8"/>
    <w:basedOn w:val="Normal"/>
    <w:next w:val="BodyText"/>
    <w:qFormat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qFormat/>
    <w:pPr>
      <w:keepNext/>
      <w:spacing w:before="80" w:after="60"/>
      <w:outlineLvl w:val="8"/>
    </w:pPr>
    <w:rPr>
      <w:rFonts w:ascii="Garamond" w:hAnsi="Garamond"/>
      <w:b/>
      <w:i/>
      <w:kern w:val="28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/>
      <w:jc w:val="both"/>
    </w:pPr>
    <w:rPr>
      <w:rFonts w:ascii="Garamond" w:hAnsi="Garamond"/>
      <w:spacing w:val="-5"/>
      <w:sz w:val="2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rFonts w:ascii="Garamond" w:hAnsi="Garamond"/>
      <w:sz w:val="16"/>
    </w:rPr>
  </w:style>
  <w:style w:type="paragraph" w:customStyle="1" w:styleId="BlockQuotation">
    <w:name w:val="Block Quotation"/>
    <w:basedOn w:val="Normal"/>
    <w:next w:val="BodyText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rFonts w:ascii="Garamond" w:hAnsi="Garamond"/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pPr>
      <w:keepNext/>
    </w:pPr>
  </w:style>
  <w:style w:type="paragraph" w:styleId="Caption">
    <w:name w:val="caption"/>
    <w:basedOn w:val="Normal"/>
    <w:next w:val="BodyText"/>
    <w:qFormat/>
    <w:pPr>
      <w:spacing w:after="240"/>
    </w:pPr>
    <w:rPr>
      <w:rFonts w:ascii="Garamond" w:hAnsi="Garamond"/>
      <w:spacing w:val="-5"/>
    </w:rPr>
  </w:style>
  <w:style w:type="paragraph" w:customStyle="1" w:styleId="ChapterSubtitle">
    <w:name w:val="Chapter Subtitle"/>
    <w:basedOn w:val="Normal"/>
    <w:next w:val="BodyText"/>
    <w:pPr>
      <w:keepNext/>
      <w:keepLines/>
      <w:spacing w:after="360" w:line="240" w:lineRule="atLeast"/>
      <w:ind w:right="1800"/>
    </w:pPr>
    <w:rPr>
      <w:rFonts w:ascii="Garamond" w:hAnsi="Garamond"/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pPr>
      <w:spacing w:before="420" w:after="60" w:line="320" w:lineRule="exact"/>
    </w:pPr>
    <w:rPr>
      <w:rFonts w:ascii="Garamond" w:hAnsi="Garamond"/>
      <w:caps/>
      <w:kern w:val="36"/>
      <w:sz w:val="38"/>
    </w:rPr>
  </w:style>
  <w:style w:type="character" w:styleId="Emphasis">
    <w:name w:val="Emphasis"/>
    <w:qFormat/>
    <w:rPr>
      <w:rFonts w:ascii="Arial Black" w:hAnsi="Arial Black"/>
      <w:sz w:val="18"/>
    </w:rPr>
  </w:style>
  <w:style w:type="character" w:styleId="EndnoteReference">
    <w:name w:val="endnote reference"/>
    <w:semiHidden/>
    <w:rPr>
      <w:sz w:val="18"/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rFonts w:ascii="Garamond" w:hAnsi="Garamond"/>
      <w:sz w:val="18"/>
    </w:rPr>
  </w:style>
  <w:style w:type="paragraph" w:styleId="Footer">
    <w:name w:val="footer"/>
    <w:basedOn w:val="Normal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styleId="FootnoteReference">
    <w:name w:val="footnote reference"/>
    <w:semiHidden/>
    <w:rPr>
      <w:sz w:val="18"/>
      <w:vertAlign w:val="superscript"/>
    </w:rPr>
  </w:style>
  <w:style w:type="paragraph" w:styleId="FootnoteText">
    <w:name w:val="footnote text"/>
    <w:basedOn w:val="Normal"/>
    <w:semiHidden/>
    <w:rsid w:val="00B9112D"/>
    <w:pPr>
      <w:spacing w:before="240" w:after="120"/>
    </w:pPr>
    <w:rPr>
      <w:sz w:val="18"/>
    </w:rPr>
  </w:style>
  <w:style w:type="paragraph" w:styleId="Header">
    <w:name w:val="header"/>
    <w:basedOn w:val="Normal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paragraph" w:customStyle="1" w:styleId="Icon1">
    <w:name w:val="Icon 1"/>
    <w:basedOn w:val="Normal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977C9A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</w:rPr>
  </w:style>
  <w:style w:type="paragraph" w:styleId="Index2">
    <w:name w:val="index 2"/>
    <w:basedOn w:val="Normal"/>
    <w:semiHidden/>
    <w:rsid w:val="00977C9A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pPr>
      <w:tabs>
        <w:tab w:val="right" w:leader="dot" w:pos="3960"/>
      </w:tabs>
      <w:spacing w:line="240" w:lineRule="atLeast"/>
      <w:ind w:left="180"/>
    </w:pPr>
    <w:rPr>
      <w:rFonts w:ascii="Garamond" w:hAnsi="Garamond"/>
      <w:sz w:val="18"/>
    </w:rPr>
  </w:style>
  <w:style w:type="paragraph" w:styleId="Index4">
    <w:name w:val="index 4"/>
    <w:basedOn w:val="Normal"/>
    <w:semiHidden/>
    <w:pPr>
      <w:tabs>
        <w:tab w:val="right" w:pos="3960"/>
      </w:tabs>
      <w:spacing w:line="240" w:lineRule="atLeast"/>
      <w:ind w:left="180"/>
    </w:pPr>
    <w:rPr>
      <w:rFonts w:ascii="Garamond" w:hAnsi="Garamond"/>
      <w:sz w:val="18"/>
    </w:rPr>
  </w:style>
  <w:style w:type="paragraph" w:styleId="Index5">
    <w:name w:val="index 5"/>
    <w:basedOn w:val="Normal"/>
    <w:semiHidden/>
    <w:pPr>
      <w:tabs>
        <w:tab w:val="right" w:pos="3960"/>
      </w:tabs>
      <w:spacing w:line="240" w:lineRule="atLeast"/>
      <w:ind w:left="180"/>
    </w:pPr>
    <w:rPr>
      <w:rFonts w:ascii="Garamond" w:hAnsi="Garamond"/>
      <w:sz w:val="18"/>
    </w:rPr>
  </w:style>
  <w:style w:type="paragraph" w:styleId="Index6">
    <w:name w:val="index 6"/>
    <w:basedOn w:val="Index1"/>
    <w:next w:val="Normal"/>
    <w:semiHidden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pPr>
      <w:tabs>
        <w:tab w:val="right" w:leader="dot" w:pos="3600"/>
      </w:tabs>
      <w:ind w:left="1280" w:hanging="160"/>
    </w:pPr>
    <w:rPr>
      <w:rFonts w:ascii="Garamond" w:hAnsi="Garamond"/>
      <w:sz w:val="16"/>
    </w:rPr>
  </w:style>
  <w:style w:type="paragraph" w:styleId="IndexHeading">
    <w:name w:val="index heading"/>
    <w:basedOn w:val="Normal"/>
    <w:next w:val="Index1"/>
    <w:semiHidden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Pr>
      <w:caps/>
      <w:sz w:val="22"/>
    </w:rPr>
  </w:style>
  <w:style w:type="paragraph" w:styleId="ListBullet">
    <w:name w:val="List Bullet"/>
    <w:basedOn w:val="Normal"/>
    <w:rsid w:val="00684F60"/>
    <w:pPr>
      <w:numPr>
        <w:numId w:val="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pPr>
      <w:framePr w:w="1860" w:wrap="around" w:vAnchor="text" w:hAnchor="page" w:x="1201" w:y="1"/>
      <w:numPr>
        <w:numId w:val="2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684F60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character" w:styleId="PageNumber">
    <w:name w:val="page number"/>
    <w:rPr>
      <w:b/>
    </w:rPr>
  </w:style>
  <w:style w:type="paragraph" w:customStyle="1" w:styleId="PartLabel">
    <w:name w:val="Part Label"/>
    <w:basedOn w:val="Normal"/>
    <w:next w:val="Normal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pPr>
      <w:keepNext/>
    </w:pPr>
  </w:style>
  <w:style w:type="paragraph" w:customStyle="1" w:styleId="ReturnAddress">
    <w:name w:val="Return Address"/>
    <w:basedOn w:val="Normal"/>
    <w:pPr>
      <w:jc w:val="center"/>
    </w:pPr>
    <w:rPr>
      <w:spacing w:val="-3"/>
    </w:rPr>
  </w:style>
  <w:style w:type="paragraph" w:customStyle="1" w:styleId="SectionLabel">
    <w:name w:val="Section Label"/>
    <w:basedOn w:val="Normal"/>
    <w:next w:val="Normal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qFormat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paragraph" w:styleId="Title">
    <w:name w:val="Title"/>
    <w:basedOn w:val="Normal"/>
    <w:qFormat/>
    <w:rsid w:val="00684F60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paragraph" w:customStyle="1" w:styleId="SubtitleCover">
    <w:name w:val="Subtitle Cover"/>
    <w:basedOn w:val="Normal"/>
    <w:next w:val="Normal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pPr>
      <w:tabs>
        <w:tab w:val="right" w:leader="dot" w:pos="8640"/>
      </w:tabs>
      <w:spacing w:after="240"/>
    </w:pPr>
  </w:style>
  <w:style w:type="paragraph" w:styleId="TableofFigures">
    <w:name w:val="table of figures"/>
    <w:basedOn w:val="Normal"/>
    <w:semiHidden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684F60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uiPriority w:val="39"/>
    <w:rsid w:val="00811FE8"/>
    <w:pPr>
      <w:tabs>
        <w:tab w:val="right" w:leader="dot" w:pos="7910"/>
      </w:tabs>
      <w:spacing w:line="320" w:lineRule="atLeast"/>
    </w:pPr>
    <w:rPr>
      <w:rFonts w:asciiTheme="minorBidi" w:eastAsiaTheme="minorEastAsia" w:hAnsiTheme="minorBidi" w:cstheme="minorBidi"/>
      <w:noProof/>
      <w:sz w:val="28"/>
      <w:szCs w:val="28"/>
      <w:lang w:val="en-US" w:eastAsia="en-US"/>
    </w:rPr>
  </w:style>
  <w:style w:type="paragraph" w:styleId="TOC2">
    <w:name w:val="toc 2"/>
    <w:basedOn w:val="TOC1"/>
    <w:autoRedefine/>
    <w:semiHidden/>
    <w:rsid w:val="00DA28BB"/>
    <w:pPr>
      <w:ind w:left="7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A28BB"/>
    <w:pPr>
      <w:spacing w:line="320" w:lineRule="atLeast"/>
      <w:ind w:left="1440"/>
    </w:pPr>
    <w:rPr>
      <w:rFonts w:ascii="Arial" w:hAnsi="Arial"/>
    </w:rPr>
  </w:style>
  <w:style w:type="paragraph" w:styleId="TOC4">
    <w:name w:val="toc 4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5">
    <w:name w:val="toc 5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6">
    <w:name w:val="toc 6"/>
    <w:basedOn w:val="Normal"/>
    <w:next w:val="Normal"/>
    <w:semiHidden/>
    <w:pPr>
      <w:tabs>
        <w:tab w:val="right" w:leader="dot" w:pos="3600"/>
      </w:tabs>
      <w:ind w:left="800"/>
    </w:pPr>
  </w:style>
  <w:style w:type="paragraph" w:styleId="TOC7">
    <w:name w:val="toc 7"/>
    <w:basedOn w:val="Normal"/>
    <w:next w:val="Normal"/>
    <w:semiHidden/>
    <w:pPr>
      <w:tabs>
        <w:tab w:val="right" w:leader="dot" w:pos="3600"/>
      </w:tabs>
      <w:ind w:left="960"/>
    </w:pPr>
  </w:style>
  <w:style w:type="paragraph" w:styleId="TOC8">
    <w:name w:val="toc 8"/>
    <w:basedOn w:val="Normal"/>
    <w:next w:val="Normal"/>
    <w:semiHidden/>
    <w:pPr>
      <w:tabs>
        <w:tab w:val="right" w:leader="dot" w:pos="3600"/>
      </w:tabs>
      <w:ind w:left="1120"/>
    </w:pPr>
  </w:style>
  <w:style w:type="paragraph" w:styleId="TOC9">
    <w:name w:val="toc 9"/>
    <w:basedOn w:val="Normal"/>
    <w:next w:val="Normal"/>
    <w:semiHidden/>
    <w:pPr>
      <w:tabs>
        <w:tab w:val="right" w:leader="dot" w:pos="3600"/>
      </w:tabs>
      <w:ind w:left="1280"/>
    </w:pPr>
  </w:style>
  <w:style w:type="paragraph" w:customStyle="1" w:styleId="TOCBase">
    <w:name w:val="TOC Base"/>
    <w:basedOn w:val="TOC2"/>
  </w:style>
  <w:style w:type="paragraph" w:styleId="BalloonText">
    <w:name w:val="Balloon Text"/>
    <w:basedOn w:val="Normal"/>
    <w:semiHidden/>
    <w:rsid w:val="00F8730F"/>
    <w:rPr>
      <w:rFonts w:ascii="Tahoma" w:hAnsi="Tahoma" w:cs="Tahoma"/>
      <w:szCs w:val="16"/>
    </w:rPr>
  </w:style>
  <w:style w:type="character" w:customStyle="1" w:styleId="Heading1Char">
    <w:name w:val="Heading 1 Char"/>
    <w:basedOn w:val="DefaultParagraphFont"/>
    <w:link w:val="Heading1"/>
    <w:rsid w:val="004265DB"/>
    <w:rPr>
      <w:rFonts w:ascii="Arial Black" w:hAnsi="Arial Black"/>
      <w:color w:val="808080"/>
      <w:spacing w:val="-25"/>
      <w:kern w:val="28"/>
      <w:sz w:val="32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rsid w:val="004265DB"/>
    <w:rPr>
      <w:rFonts w:ascii="Garamond" w:hAnsi="Garamond"/>
      <w:spacing w:val="-5"/>
      <w:sz w:val="24"/>
      <w:lang w:val="en-US" w:eastAsia="en-US" w:bidi="ar-SA"/>
    </w:rPr>
  </w:style>
  <w:style w:type="character" w:styleId="Hyperlink">
    <w:name w:val="Hyperlink"/>
    <w:basedOn w:val="DefaultParagraphFont"/>
    <w:uiPriority w:val="99"/>
    <w:rsid w:val="004265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7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6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lde\Desktop\LUKAS%20SCHOOL\CLASSES\Venn%20User%20Manual%20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Venn User Manual 1.0.dot</Template>
  <TotalTime>518</TotalTime>
  <Pages>29</Pages>
  <Words>1578</Words>
  <Characters>9000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waldemar Rose</dc:creator>
  <cp:keywords/>
  <dc:description/>
  <cp:lastModifiedBy>Jawad Ahmed</cp:lastModifiedBy>
  <cp:revision>139</cp:revision>
  <cp:lastPrinted>2020-02-10T02:08:00Z</cp:lastPrinted>
  <dcterms:created xsi:type="dcterms:W3CDTF">2020-02-08T21:08:00Z</dcterms:created>
  <dcterms:modified xsi:type="dcterms:W3CDTF">2020-02-24T01:15:00Z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TC062071261033</vt:lpwstr>
  </property>
</Properties>
</file>